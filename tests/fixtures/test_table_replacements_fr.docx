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2B45A" w14:textId="77777777" w:rsidR="00A02C37" w:rsidRPr="00A02C37" w:rsidRDefault="00A02C37" w:rsidP="00A02C37">
      <w:pPr>
        <w:pStyle w:val="Heading2"/>
        <w:rPr>
          <w:lang w:val="fr-FR"/>
        </w:rPr>
      </w:pPr>
      <w:r w:rsidRPr="00A02C37">
        <w:rPr>
          <w:lang w:val="fr-FR"/>
        </w:rPr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  <w:tblDescription w:val="LIST OF MEETING PARTICIPANTS"/>
      </w:tblPr>
      <w:tblGrid>
        <w:gridCol w:w="3505"/>
        <w:gridCol w:w="5220"/>
      </w:tblGrid>
      <w:tr w:rsidR="00597B4E" w:rsidRPr="001A3A4D" w14:paraId="073E870B" w14:textId="77777777" w:rsidTr="00676DD6">
        <w:trPr>
          <w:trHeight w:val="360"/>
          <w:tblHeader/>
          <w:jc w:val="center"/>
        </w:trPr>
        <w:tc>
          <w:tcPr>
            <w:tcW w:w="3505" w:type="dxa"/>
            <w:vAlign w:val="center"/>
          </w:tcPr>
          <w:p w14:paraId="2FCEB6EA" w14:textId="17D139A2" w:rsidR="00597B4E" w:rsidRPr="00597B4E" w:rsidRDefault="00597B4E" w:rsidP="00597B4E">
            <w:pPr>
              <w:pStyle w:val="BodyText"/>
              <w:jc w:val="center"/>
              <w:rPr>
                <w:rFonts w:cs="Arial"/>
                <w:b/>
                <w:bCs/>
                <w:sz w:val="20"/>
              </w:rPr>
            </w:pPr>
            <w:r w:rsidRPr="00597B4E">
              <w:rPr>
                <w:rFonts w:cs="Arial"/>
                <w:b/>
                <w:bCs/>
                <w:sz w:val="20"/>
              </w:rPr>
              <w:t>ΔCIB</w:t>
            </w:r>
          </w:p>
        </w:tc>
        <w:tc>
          <w:tcPr>
            <w:tcW w:w="5220" w:type="dxa"/>
            <w:vAlign w:val="center"/>
          </w:tcPr>
          <w:p w14:paraId="284C03E7" w14:textId="3D2B7085" w:rsidR="00597B4E" w:rsidRPr="00597B4E" w:rsidRDefault="00597B4E" w:rsidP="00597B4E">
            <w:pPr>
              <w:pStyle w:val="BodyText"/>
              <w:jc w:val="center"/>
              <w:rPr>
                <w:rFonts w:cs="Arial"/>
                <w:b/>
                <w:bCs/>
                <w:sz w:val="20"/>
              </w:rPr>
            </w:pPr>
            <w:r w:rsidRPr="00597B4E">
              <w:rPr>
                <w:rFonts w:cs="Arial"/>
                <w:b/>
                <w:bCs/>
                <w:sz w:val="20"/>
              </w:rPr>
              <w:t>BNIN</w:t>
            </w:r>
          </w:p>
        </w:tc>
      </w:tr>
      <w:tr w:rsidR="00597B4E" w:rsidRPr="001A3A4D" w14:paraId="481F5081" w14:textId="77777777" w:rsidTr="00676DD6">
        <w:trPr>
          <w:trHeight w:val="360"/>
          <w:jc w:val="center"/>
        </w:trPr>
        <w:tc>
          <w:tcPr>
            <w:tcW w:w="3505" w:type="dxa"/>
            <w:noWrap/>
            <w:vAlign w:val="center"/>
          </w:tcPr>
          <w:p w14:paraId="04CF6779" w14:textId="5B67FBAC" w:rsidR="00597B4E" w:rsidRPr="001A3A4D" w:rsidRDefault="00597B4E" w:rsidP="00597B4E">
            <w:pPr>
              <w:pStyle w:val="BodyText"/>
              <w:spacing w:before="0" w:after="0"/>
              <w:rPr>
                <w:rFonts w:cs="Arial"/>
                <w:sz w:val="20"/>
              </w:rPr>
            </w:pPr>
            <w:r w:rsidRPr="00597B4E">
              <w:rPr>
                <w:rFonts w:cs="Arial"/>
                <w:sz w:val="20"/>
              </w:rPr>
              <w:t>SPCOG-O</w:t>
            </w:r>
          </w:p>
        </w:tc>
        <w:tc>
          <w:tcPr>
            <w:tcW w:w="5220" w:type="dxa"/>
            <w:noWrap/>
            <w:vAlign w:val="center"/>
          </w:tcPr>
          <w:p w14:paraId="23C14275" w14:textId="0F3B1299" w:rsidR="00597B4E" w:rsidRPr="001A3A4D" w:rsidRDefault="00597B4E" w:rsidP="00597B4E">
            <w:pPr>
              <w:pStyle w:val="BodyText"/>
              <w:rPr>
                <w:rFonts w:cs="Arial"/>
                <w:sz w:val="20"/>
              </w:rPr>
            </w:pPr>
            <w:proofErr w:type="spellStart"/>
            <w:r w:rsidRPr="00597B4E">
              <w:rPr>
                <w:rFonts w:cs="Arial"/>
                <w:sz w:val="20"/>
              </w:rPr>
              <w:t>0,0</w:t>
            </w:r>
            <w:proofErr w:type="spellEnd"/>
            <w:r w:rsidRPr="00597B4E">
              <w:rPr>
                <w:rFonts w:cs="Arial"/>
                <w:sz w:val="20"/>
              </w:rPr>
            </w:r>
          </w:p>
        </w:tc>
      </w:tr>
      <w:tr w:rsidR="00597B4E" w:rsidRPr="001A3A4D" w14:paraId="725D495B" w14:textId="77777777" w:rsidTr="00676DD6">
        <w:trPr>
          <w:trHeight w:val="360"/>
          <w:jc w:val="center"/>
        </w:trPr>
        <w:tc>
          <w:tcPr>
            <w:tcW w:w="3505" w:type="dxa"/>
            <w:noWrap/>
            <w:vAlign w:val="center"/>
          </w:tcPr>
          <w:p w14:paraId="74604212" w14:textId="169A8EAF" w:rsidR="00597B4E" w:rsidRPr="001A3A4D" w:rsidRDefault="00597B4E" w:rsidP="00597B4E">
            <w:pPr>
              <w:pStyle w:val="BodyText"/>
              <w:spacing w:before="0" w:after="0"/>
              <w:rPr>
                <w:rFonts w:cs="Arial"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>E</w:t>
            </w:r>
            <w:r w:rsidRPr="00597B4E">
              <w:rPr>
                <w:rFonts w:cs="Arial"/>
                <w:sz w:val="20"/>
                <w:vertAlign w:val="subscript"/>
              </w:rPr>
              <w:t>TOT</w:t>
            </w:r>
          </w:p>
        </w:tc>
        <w:tc>
          <w:tcPr>
            <w:tcW w:w="5220" w:type="dxa"/>
            <w:noWrap/>
            <w:vAlign w:val="center"/>
          </w:tcPr>
          <w:p w14:paraId="2BD3AB3F" w14:textId="346B7E02" w:rsidR="00597B4E" w:rsidRPr="001A3A4D" w:rsidRDefault="0047333C" w:rsidP="00597B4E">
            <w:pPr>
              <w:pStyle w:val="BodyText"/>
              <w:spacing w:before="0" w:after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1 233,45 %</w:t>
            </w:r>
          </w:p>
        </w:tc>
      </w:tr>
      <w:tr w:rsidR="00597B4E" w:rsidRPr="001A3A4D" w14:paraId="58260474" w14:textId="77777777" w:rsidTr="00676DD6">
        <w:trPr>
          <w:trHeight w:val="360"/>
          <w:jc w:val="center"/>
        </w:trPr>
        <w:tc>
          <w:tcPr>
            <w:tcW w:w="3505" w:type="dxa"/>
            <w:noWrap/>
            <w:vAlign w:val="center"/>
          </w:tcPr>
          <w:p w14:paraId="7FD40E1B" w14:textId="0E7D7DFB" w:rsidR="00597B4E" w:rsidRPr="001A3A4D" w:rsidRDefault="00597B4E" w:rsidP="00597B4E">
            <w:pPr>
              <w:pStyle w:val="BodyText"/>
              <w:spacing w:before="0" w:after="0"/>
              <w:rPr>
                <w:rFonts w:cs="Arial"/>
                <w:sz w:val="20"/>
              </w:rPr>
            </w:pPr>
            <w:r w:rsidRPr="00597B4E">
              <w:rPr>
                <w:rFonts w:cs="Arial"/>
                <w:i/>
                <w:iCs/>
                <w:sz w:val="20"/>
              </w:rPr>
              <w:t>E</w:t>
            </w:r>
            <w:r>
              <w:rPr>
                <w:rFonts w:cs="Arial"/>
                <w:sz w:val="20"/>
                <w:vertAlign w:val="subscript"/>
              </w:rPr>
              <w:t>HUC</w:t>
            </w:r>
          </w:p>
        </w:tc>
        <w:tc>
          <w:tcPr>
            <w:tcW w:w="5220" w:type="dxa"/>
            <w:noWrap/>
            <w:vAlign w:val="center"/>
          </w:tcPr>
          <w:p w14:paraId="052E314D" w14:textId="3A7D7A52" w:rsidR="00597B4E" w:rsidRPr="001A3A4D" w:rsidRDefault="0047333C" w:rsidP="00597B4E">
            <w:pPr>
              <w:pStyle w:val="BodyText"/>
              <w:spacing w:before="0" w:after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123,5</w:t>
            </w:r>
          </w:p>
        </w:tc>
      </w:tr>
      <w:tr w:rsidR="00597B4E" w:rsidRPr="001A3A4D" w14:paraId="400537A0" w14:textId="77777777" w:rsidTr="00676DD6">
        <w:trPr>
          <w:trHeight w:val="360"/>
          <w:jc w:val="center"/>
        </w:trPr>
        <w:tc>
          <w:tcPr>
            <w:tcW w:w="3505" w:type="dxa"/>
            <w:noWrap/>
            <w:vAlign w:val="center"/>
          </w:tcPr>
          <w:p w14:paraId="4585B9CC" w14:textId="5C7ABCC2" w:rsidR="00597B4E" w:rsidRPr="001A3A4D" w:rsidRDefault="00597B4E" w:rsidP="00597B4E">
            <w:pPr>
              <w:pStyle w:val="BodyText"/>
              <w:rPr>
                <w:rFonts w:cs="Arial"/>
                <w:sz w:val="20"/>
              </w:rPr>
            </w:pPr>
            <w:r w:rsidRPr="00597B4E">
              <w:rPr>
                <w:rFonts w:cs="Arial"/>
                <w:sz w:val="20"/>
              </w:rPr>
              <w:t>IGULF</w:t>
            </w:r>
          </w:p>
        </w:tc>
        <w:tc>
          <w:tcPr>
            <w:tcW w:w="5220" w:type="dxa"/>
            <w:noWrap/>
            <w:vAlign w:val="center"/>
          </w:tcPr>
          <w:p w14:paraId="363590EA" w14:textId="1ADB9E4F" w:rsidR="00597B4E" w:rsidRPr="007A0410" w:rsidRDefault="0047333C" w:rsidP="00597B4E">
            <w:pPr>
              <w:pStyle w:val="BodyText"/>
              <w:spacing w:before="0" w:after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12,5 %</w:t>
            </w:r>
          </w:p>
        </w:tc>
      </w:tr>
      <w:tr w:rsidR="0047333C" w:rsidRPr="001A3A4D" w14:paraId="4B4A711E" w14:textId="77777777" w:rsidTr="00676DD6">
        <w:trPr>
          <w:trHeight w:val="360"/>
          <w:jc w:val="center"/>
        </w:trPr>
        <w:tc>
          <w:tcPr>
            <w:tcW w:w="3505" w:type="dxa"/>
            <w:noWrap/>
            <w:vAlign w:val="center"/>
          </w:tcPr>
          <w:p w14:paraId="2333CE11" w14:textId="60003600" w:rsidR="0047333C" w:rsidRPr="00597B4E" w:rsidRDefault="0047333C" w:rsidP="0047333C">
            <w:pPr>
              <w:pStyle w:val="BodyText"/>
              <w:rPr>
                <w:rFonts w:cs="Arial"/>
                <w:vertAlign w:val="subscript"/>
              </w:rPr>
            </w:pPr>
            <w:proofErr w:type="spellStart"/>
            <w:r w:rsidRPr="00597B4E">
              <w:rPr>
                <w:rFonts w:cs="Arial"/>
                <w:i/>
                <w:iCs/>
                <w:sz w:val="20"/>
              </w:rPr>
              <w:t>G</w:t>
            </w:r>
            <w:r>
              <w:rPr>
                <w:rFonts w:cs="Arial"/>
                <w:sz w:val="20"/>
                <w:vertAlign w:val="subscript"/>
              </w:rPr>
              <w:t>gén</w:t>
            </w:r>
            <w:r w:rsidRPr="00597B4E">
              <w:rPr>
                <w:rFonts w:cs="Arial"/>
              </w:rPr>
            </w:r>
            <w:r>
              <w:rPr>
                <w:rFonts w:cs="Arial"/>
                <w:sz w:val="20"/>
              </w:rPr>
            </w:r>
            <w:proofErr w:type="spellEnd"/>
          </w:p>
        </w:tc>
        <w:tc>
          <w:tcPr>
            <w:tcW w:w="5220" w:type="dxa"/>
            <w:noWrap/>
            <w:vAlign w:val="center"/>
          </w:tcPr>
          <w:p w14:paraId="15752CF5" w14:textId="7344A3AE" w:rsidR="0047333C" w:rsidRPr="001A3A4D" w:rsidRDefault="0047333C" w:rsidP="0047333C">
            <w:pPr>
              <w:pStyle w:val="BodyText"/>
              <w:spacing w:before="0" w:after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1 250 %</w:t>
            </w:r>
          </w:p>
        </w:tc>
      </w:tr>
      <w:tr w:rsidR="0047333C" w:rsidRPr="001A3A4D" w14:paraId="7E66D0CB" w14:textId="77777777" w:rsidTr="00676DD6">
        <w:trPr>
          <w:trHeight w:val="360"/>
          <w:jc w:val="center"/>
        </w:trPr>
        <w:tc>
          <w:tcPr>
            <w:tcW w:w="3505" w:type="dxa"/>
            <w:noWrap/>
            <w:vAlign w:val="center"/>
          </w:tcPr>
          <w:p w14:paraId="01E27BFF" w14:textId="20EBDBCE" w:rsidR="0047333C" w:rsidRPr="001A3A4D" w:rsidRDefault="0047333C" w:rsidP="0047333C">
            <w:pPr>
              <w:pStyle w:val="BodyText"/>
              <w:spacing w:before="0" w:after="0"/>
              <w:rPr>
                <w:rFonts w:cs="Arial"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>U</w:t>
            </w:r>
            <w:r>
              <w:rPr>
                <w:rFonts w:cs="Arial"/>
                <w:sz w:val="20"/>
                <w:vertAlign w:val="subscript"/>
              </w:rPr>
              <w:t>RMD</w:t>
            </w:r>
          </w:p>
        </w:tc>
        <w:tc>
          <w:tcPr>
            <w:tcW w:w="5220" w:type="dxa"/>
            <w:noWrap/>
            <w:vAlign w:val="center"/>
          </w:tcPr>
          <w:p w14:paraId="68BB8EEC" w14:textId="31F9A0A1" w:rsidR="0047333C" w:rsidRPr="001A3A4D" w:rsidRDefault="0047333C" w:rsidP="0047333C">
            <w:pPr>
              <w:pStyle w:val="BodyText"/>
              <w:spacing w:before="0" w:after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22,5 %</w:t>
            </w:r>
          </w:p>
        </w:tc>
      </w:tr>
      <w:tr w:rsidR="0047333C" w:rsidRPr="001A3A4D" w14:paraId="3F358CA0" w14:textId="77777777" w:rsidTr="00676DD6">
        <w:trPr>
          <w:trHeight w:val="360"/>
          <w:jc w:val="center"/>
        </w:trPr>
        <w:tc>
          <w:tcPr>
            <w:tcW w:w="3505" w:type="dxa"/>
            <w:noWrap/>
            <w:vAlign w:val="center"/>
          </w:tcPr>
          <w:p w14:paraId="49650384" w14:textId="32F78CB8" w:rsidR="0047333C" w:rsidRPr="001A3A4D" w:rsidRDefault="0047333C" w:rsidP="0047333C">
            <w:pPr>
              <w:pStyle w:val="BodyText"/>
              <w:spacing w:before="0" w:after="0"/>
              <w:rPr>
                <w:rFonts w:cs="Arial"/>
                <w:sz w:val="20"/>
              </w:rPr>
            </w:pPr>
            <w:r w:rsidRPr="0047333C">
              <w:rPr>
                <w:rFonts w:cs="Arial"/>
                <w:i/>
                <w:iCs/>
                <w:sz w:val="20"/>
              </w:rPr>
              <w:t>B</w:t>
            </w:r>
            <w:r>
              <w:rPr>
                <w:rFonts w:cs="Arial"/>
                <w:i/>
                <w:iCs/>
                <w:sz w:val="20"/>
                <w:vertAlign w:val="subscript"/>
              </w:rPr>
              <w:t>RMD</w:t>
            </w:r>
          </w:p>
        </w:tc>
        <w:tc>
          <w:tcPr>
            <w:tcW w:w="5220" w:type="dxa"/>
            <w:noWrap/>
            <w:vAlign w:val="center"/>
          </w:tcPr>
          <w:p w14:paraId="4344BDE3" w14:textId="5A10F939" w:rsidR="0047333C" w:rsidRPr="001A3A4D" w:rsidRDefault="0047333C" w:rsidP="0047333C">
            <w:pPr>
              <w:pStyle w:val="BodyText"/>
              <w:spacing w:before="0" w:after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25 % - 35 %</w:t>
            </w:r>
          </w:p>
        </w:tc>
      </w:tr>
      <w:tr w:rsidR="0047333C" w:rsidRPr="001A3A4D" w14:paraId="7B620E84" w14:textId="77777777" w:rsidTr="00676DD6">
        <w:trPr>
          <w:trHeight w:val="360"/>
          <w:jc w:val="center"/>
        </w:trPr>
        <w:tc>
          <w:tcPr>
            <w:tcW w:w="3505" w:type="dxa"/>
            <w:noWrap/>
            <w:vAlign w:val="center"/>
          </w:tcPr>
          <w:p w14:paraId="0460A3D4" w14:textId="49A19FE4" w:rsidR="0047333C" w:rsidRPr="001A3A4D" w:rsidRDefault="0047333C" w:rsidP="0047333C">
            <w:pPr>
              <w:pStyle w:val="BodyText"/>
              <w:spacing w:before="0" w:after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BSR</w:t>
            </w:r>
            <w:r w:rsidRPr="0047333C">
              <w:rPr>
                <w:rFonts w:cs="Arial"/>
                <w:sz w:val="20"/>
                <w:vertAlign w:val="subscript"/>
              </w:rPr>
              <w:t>0</w:t>
            </w:r>
          </w:p>
        </w:tc>
        <w:tc>
          <w:tcPr>
            <w:tcW w:w="5220" w:type="dxa"/>
            <w:noWrap/>
            <w:vAlign w:val="center"/>
          </w:tcPr>
          <w:p w14:paraId="0A79BD5B" w14:textId="43B2A91E" w:rsidR="0047333C" w:rsidRPr="001A3A4D" w:rsidRDefault="0047333C" w:rsidP="0047333C">
            <w:pPr>
              <w:pStyle w:val="BodyText"/>
              <w:spacing w:before="0" w:after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55-65</w:t>
            </w:r>
          </w:p>
        </w:tc>
      </w:tr>
      <w:tr w:rsidR="0047333C" w:rsidRPr="001A3A4D" w14:paraId="6C49A9A5" w14:textId="77777777" w:rsidTr="00676DD6">
        <w:trPr>
          <w:trHeight w:val="360"/>
          <w:jc w:val="center"/>
        </w:trPr>
        <w:tc>
          <w:tcPr>
            <w:tcW w:w="3505" w:type="dxa"/>
            <w:noWrap/>
            <w:vAlign w:val="center"/>
          </w:tcPr>
          <w:p w14:paraId="7BD3E293" w14:textId="1521F9AF" w:rsidR="0047333C" w:rsidRPr="001A3A4D" w:rsidRDefault="0047333C" w:rsidP="0047333C">
            <w:pPr>
              <w:pStyle w:val="BodyText"/>
              <w:spacing w:before="0" w:after="0"/>
              <w:rPr>
                <w:rFonts w:cs="Arial"/>
                <w:sz w:val="20"/>
              </w:rPr>
            </w:pPr>
            <w:r w:rsidRPr="0047333C">
              <w:rPr>
                <w:rFonts w:cs="Arial"/>
                <w:i/>
                <w:iCs/>
                <w:sz w:val="20"/>
              </w:rPr>
              <w:t>B</w:t>
            </w:r>
            <w:r w:rsidRPr="0047333C">
              <w:rPr>
                <w:rFonts w:cs="Arial"/>
                <w:i/>
                <w:sz w:val="20"/>
                <w:vertAlign w:val="subscript"/>
              </w:rPr>
              <w:t>RMD</w:t>
            </w:r>
          </w:p>
        </w:tc>
        <w:tc>
          <w:tcPr>
            <w:tcW w:w="5220" w:type="dxa"/>
            <w:noWrap/>
            <w:vAlign w:val="center"/>
          </w:tcPr>
          <w:p w14:paraId="0AA80EBA" w14:textId="380ECDC6" w:rsidR="0047333C" w:rsidRPr="001A3A4D" w:rsidRDefault="0047333C" w:rsidP="0047333C">
            <w:pPr>
              <w:pStyle w:val="BodyText"/>
              <w:spacing w:before="0" w:after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0,0</w:t>
            </w:r>
          </w:p>
        </w:tc>
      </w:tr>
      <w:tr w:rsidR="0047333C" w:rsidRPr="001A3A4D" w14:paraId="7EFB2A32" w14:textId="77777777" w:rsidTr="00676DD6">
        <w:trPr>
          <w:trHeight w:val="360"/>
          <w:jc w:val="center"/>
        </w:trPr>
        <w:tc>
          <w:tcPr>
            <w:tcW w:w="3505" w:type="dxa"/>
            <w:noWrap/>
            <w:vAlign w:val="center"/>
          </w:tcPr>
          <w:p w14:paraId="60FE01FF" w14:textId="0F985965" w:rsidR="0047333C" w:rsidRPr="001A3A4D" w:rsidRDefault="0047333C" w:rsidP="0047333C">
            <w:pPr>
              <w:pStyle w:val="BodyText"/>
              <w:spacing w:before="0" w:after="0"/>
              <w:rPr>
                <w:rFonts w:cs="Arial"/>
                <w:sz w:val="20"/>
              </w:rPr>
            </w:pPr>
            <w:r w:rsidRPr="0047333C">
              <w:rPr>
                <w:rFonts w:cs="Arial"/>
                <w:iCs/>
                <w:sz w:val="20"/>
              </w:rPr>
              <w:t>B</w:t>
            </w:r>
            <w:r w:rsidRPr="0047333C">
              <w:rPr>
                <w:rFonts w:cs="Arial"/>
                <w:sz w:val="20"/>
                <w:vertAlign w:val="subscript"/>
              </w:rPr>
              <w:t>RMD(40)</w:t>
            </w:r>
            <w:r>
              <w:rPr>
                <w:rFonts w:cs="Arial"/>
                <w:sz w:val="20"/>
              </w:rPr>
            </w:r>
          </w:p>
        </w:tc>
        <w:tc>
          <w:tcPr>
            <w:tcW w:w="5220" w:type="dxa"/>
            <w:noWrap/>
            <w:vAlign w:val="center"/>
          </w:tcPr>
          <w:p w14:paraId="0B9F7293" w14:textId="4D355AF2" w:rsidR="0047333C" w:rsidRPr="001A3A4D" w:rsidRDefault="0047333C" w:rsidP="0047333C">
            <w:pPr>
              <w:pStyle w:val="BodyText"/>
              <w:rPr>
                <w:rFonts w:cs="Arial"/>
                <w:sz w:val="20"/>
              </w:rPr>
            </w:pPr>
            <w:proofErr w:type="spellStart"/>
            <w:r w:rsidRPr="0047333C">
              <w:rPr>
                <w:rFonts w:cs="Arial"/>
                <w:sz w:val="20"/>
              </w:rPr>
              <w:t>n.é.</w:t>
            </w:r>
            <w:proofErr w:type="spellEnd"/>
            <w:r w:rsidRPr="0047333C">
              <w:rPr>
                <w:rFonts w:cs="Arial"/>
                <w:sz w:val="20"/>
              </w:rPr>
            </w:r>
          </w:p>
        </w:tc>
      </w:tr>
      <w:tr w:rsidR="0047333C" w:rsidRPr="001A3A4D" w14:paraId="6184DA43" w14:textId="77777777" w:rsidTr="00676DD6">
        <w:trPr>
          <w:trHeight w:val="360"/>
          <w:jc w:val="center"/>
        </w:trPr>
        <w:tc>
          <w:tcPr>
            <w:tcW w:w="3505" w:type="dxa"/>
            <w:noWrap/>
            <w:vAlign w:val="center"/>
          </w:tcPr>
          <w:p w14:paraId="048EB43B" w14:textId="0C690AEB" w:rsidR="0047333C" w:rsidRPr="0047333C" w:rsidRDefault="0047333C" w:rsidP="0047333C">
            <w:pPr>
              <w:pStyle w:val="BodyText"/>
              <w:rPr>
                <w:rFonts w:cs="Arial"/>
              </w:rPr>
            </w:pPr>
            <w:r>
              <w:rPr>
                <w:rFonts w:cs="Arial"/>
                <w:sz w:val="20"/>
              </w:rPr>
              <w:t>log</w:t>
            </w:r>
            <w:r w:rsidRPr="0047333C">
              <w:rPr>
                <w:rFonts w:cs="Arial"/>
                <w:sz w:val="20"/>
                <w:vertAlign w:val="subscript"/>
              </w:rPr>
              <w:t>e</w:t>
            </w:r>
            <w:r>
              <w:rPr>
                <w:rFonts w:cs="Arial"/>
                <w:sz w:val="20"/>
              </w:rPr>
              <w:t>(débit)</w:t>
            </w:r>
            <w:proofErr w:type="spellStart"/>
            <w:r w:rsidRPr="0047333C">
              <w:rPr>
                <w:rFonts w:cs="Arial"/>
              </w:rPr>
            </w:r>
            <w:proofErr w:type="spellEnd"/>
            <w:r>
              <w:rPr>
                <w:rFonts w:cs="Arial"/>
                <w:sz w:val="20"/>
              </w:rPr>
            </w:r>
          </w:p>
        </w:tc>
        <w:tc>
          <w:tcPr>
            <w:tcW w:w="5220" w:type="dxa"/>
            <w:noWrap/>
            <w:vAlign w:val="center"/>
          </w:tcPr>
          <w:p w14:paraId="71A4FCD8" w14:textId="3EED5BA9" w:rsidR="0047333C" w:rsidRPr="001A3A4D" w:rsidRDefault="0047333C" w:rsidP="0047333C">
            <w:pPr>
              <w:pStyle w:val="BodyText"/>
              <w:rPr>
                <w:rFonts w:cs="Arial"/>
                <w:sz w:val="20"/>
              </w:rPr>
            </w:pPr>
            <w:r w:rsidRPr="0047333C">
              <w:rPr>
                <w:rFonts w:cs="Arial"/>
                <w:sz w:val="20"/>
              </w:rPr>
              <w:t>NP</w:t>
            </w:r>
          </w:p>
        </w:tc>
      </w:tr>
      <w:tr w:rsidR="0047333C" w:rsidRPr="001A3A4D" w14:paraId="3E97948E" w14:textId="77777777" w:rsidTr="00676DD6">
        <w:trPr>
          <w:trHeight w:val="360"/>
          <w:jc w:val="center"/>
        </w:trPr>
        <w:tc>
          <w:tcPr>
            <w:tcW w:w="3505" w:type="dxa"/>
            <w:noWrap/>
            <w:vAlign w:val="center"/>
          </w:tcPr>
          <w:p w14:paraId="40B6167B" w14:textId="529C7F08" w:rsidR="0047333C" w:rsidRPr="0047333C" w:rsidRDefault="0047333C" w:rsidP="0047333C">
            <w:pPr>
              <w:pStyle w:val="BodyText"/>
              <w:rPr>
                <w:rFonts w:cs="Arial"/>
                <w:i/>
                <w:iCs/>
                <w:sz w:val="20"/>
              </w:rPr>
            </w:pPr>
            <w:r w:rsidRPr="0047333C">
              <w:rPr>
                <w:rFonts w:cs="Arial"/>
                <w:i/>
                <w:iCs/>
                <w:sz w:val="20"/>
              </w:rPr>
              <w:t>PMCE</w:t>
            </w:r>
          </w:p>
        </w:tc>
        <w:tc>
          <w:tcPr>
            <w:tcW w:w="5220" w:type="dxa"/>
            <w:noWrap/>
            <w:vAlign w:val="center"/>
          </w:tcPr>
          <w:p w14:paraId="248933DE" w14:textId="1D8BB0B8" w:rsidR="0047333C" w:rsidRPr="001A3A4D" w:rsidRDefault="0047333C" w:rsidP="0047333C">
            <w:pPr>
              <w:pStyle w:val="BodyText"/>
              <w:spacing w:before="0" w:after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1/4</w:t>
            </w:r>
          </w:p>
        </w:tc>
      </w:tr>
    </w:tbl>
    <w:p w14:paraId="7011C66F" w14:textId="1E8DA2F9" w:rsidR="00597B4E" w:rsidRPr="00597B4E" w:rsidRDefault="00597B4E" w:rsidP="00136E02">
      <w:pPr>
        <w:pStyle w:val="Heading2"/>
        <w:jc w:val="left"/>
        <w:rPr>
          <w:lang w:val="en-US"/>
        </w:rPr>
      </w:pPr>
    </w:p>
    <w:sectPr w:rsidR="00597B4E" w:rsidRPr="00597B4E" w:rsidSect="00196A8C">
      <w:headerReference w:type="even" r:id="rId11"/>
      <w:pgSz w:w="12240" w:h="15840" w:code="1"/>
      <w:pgMar w:top="1440" w:right="1440" w:bottom="1440" w:left="1440" w:header="862" w:footer="601" w:gutter="0"/>
      <w:cols w:space="36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AB9F4" w14:textId="77777777" w:rsidR="00A56908" w:rsidRDefault="00A56908">
      <w:r>
        <w:separator/>
      </w:r>
    </w:p>
    <w:p w14:paraId="398CA28D" w14:textId="77777777" w:rsidR="00A56908" w:rsidRDefault="00A56908"/>
    <w:p w14:paraId="6344DE0D" w14:textId="77777777" w:rsidR="00A56908" w:rsidRDefault="00A56908"/>
    <w:p w14:paraId="640788F7" w14:textId="77777777" w:rsidR="00A56908" w:rsidRDefault="00A56908"/>
  </w:endnote>
  <w:endnote w:type="continuationSeparator" w:id="0">
    <w:p w14:paraId="74EF7D3E" w14:textId="77777777" w:rsidR="00A56908" w:rsidRDefault="00A56908">
      <w:r>
        <w:continuationSeparator/>
      </w:r>
    </w:p>
    <w:p w14:paraId="22A4A50B" w14:textId="77777777" w:rsidR="00A56908" w:rsidRDefault="00A56908"/>
    <w:p w14:paraId="215C51AB" w14:textId="77777777" w:rsidR="00A56908" w:rsidRDefault="00A56908"/>
    <w:p w14:paraId="6DB5C936" w14:textId="77777777" w:rsidR="00A56908" w:rsidRDefault="00A56908"/>
  </w:endnote>
  <w:endnote w:type="continuationNotice" w:id="1">
    <w:p w14:paraId="61824B81" w14:textId="77777777" w:rsidR="00A56908" w:rsidRDefault="00A5690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040AB" w14:textId="77777777" w:rsidR="00A56908" w:rsidRDefault="00A56908">
      <w:r>
        <w:separator/>
      </w:r>
    </w:p>
  </w:footnote>
  <w:footnote w:type="continuationSeparator" w:id="0">
    <w:p w14:paraId="67D86AB5" w14:textId="77777777" w:rsidR="00A56908" w:rsidRDefault="00A56908">
      <w:r>
        <w:continuationSeparator/>
      </w:r>
    </w:p>
    <w:p w14:paraId="74827FB6" w14:textId="77777777" w:rsidR="00A56908" w:rsidRDefault="00A56908"/>
    <w:p w14:paraId="4D6A60C7" w14:textId="77777777" w:rsidR="00A56908" w:rsidRDefault="00A56908"/>
    <w:p w14:paraId="050F8F48" w14:textId="77777777" w:rsidR="00A56908" w:rsidRDefault="00A56908"/>
  </w:footnote>
  <w:footnote w:type="continuationNotice" w:id="1">
    <w:p w14:paraId="186A0CFB" w14:textId="77777777" w:rsidR="00A56908" w:rsidRDefault="00A5690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E4B2C" w14:textId="58A726FF" w:rsidR="001918FD" w:rsidRDefault="00000000">
    <w:pPr>
      <w:pStyle w:val="Header"/>
    </w:pPr>
    <w:r>
      <w:rPr>
        <w:noProof/>
        <w:color w:val="2B579A"/>
        <w:shd w:val="clear" w:color="auto" w:fill="E6E6E6"/>
      </w:rPr>
      <w:pict w14:anchorId="0AB102C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12907" o:spid="_x0000_s1026" type="#_x0000_t136" style="position:absolute;margin-left:0;margin-top:0;width:471.3pt;height:188.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DRAF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BB0EBEE0"/>
    <w:lvl w:ilvl="0">
      <w:start w:val="1"/>
      <w:numFmt w:val="lowerLetter"/>
      <w:pStyle w:val="ListNumber2"/>
      <w:lvlText w:val="%1."/>
      <w:lvlJc w:val="left"/>
      <w:pPr>
        <w:ind w:left="643" w:hanging="360"/>
      </w:pPr>
    </w:lvl>
  </w:abstractNum>
  <w:abstractNum w:abstractNumId="1" w15:restartNumberingAfterBreak="0">
    <w:nsid w:val="FFFFFF83"/>
    <w:multiLevelType w:val="singleLevel"/>
    <w:tmpl w:val="0F0A5730"/>
    <w:lvl w:ilvl="0">
      <w:start w:val="1"/>
      <w:numFmt w:val="bullet"/>
      <w:pStyle w:val="ListBullet2"/>
      <w:lvlText w:val="o"/>
      <w:lvlJc w:val="left"/>
      <w:pPr>
        <w:ind w:left="643" w:hanging="360"/>
      </w:pPr>
      <w:rPr>
        <w:rFonts w:ascii="Courier New" w:hAnsi="Courier New" w:cs="Courier New" w:hint="default"/>
      </w:rPr>
    </w:lvl>
  </w:abstractNum>
  <w:abstractNum w:abstractNumId="2" w15:restartNumberingAfterBreak="0">
    <w:nsid w:val="FFFFFF88"/>
    <w:multiLevelType w:val="singleLevel"/>
    <w:tmpl w:val="D09A519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color w:val="auto"/>
      </w:rPr>
    </w:lvl>
  </w:abstractNum>
  <w:abstractNum w:abstractNumId="3" w15:restartNumberingAfterBreak="0">
    <w:nsid w:val="FFFFFF89"/>
    <w:multiLevelType w:val="singleLevel"/>
    <w:tmpl w:val="D110DC9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n-CA"/>
      </w:rPr>
    </w:lvl>
  </w:abstractNum>
  <w:abstractNum w:abstractNumId="4" w15:restartNumberingAfterBreak="0">
    <w:nsid w:val="1BA7067C"/>
    <w:multiLevelType w:val="hybridMultilevel"/>
    <w:tmpl w:val="060446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149177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21644459"/>
    <w:multiLevelType w:val="hybridMultilevel"/>
    <w:tmpl w:val="B6102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A343DB"/>
    <w:multiLevelType w:val="hybridMultilevel"/>
    <w:tmpl w:val="92FEA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C67525"/>
    <w:multiLevelType w:val="hybridMultilevel"/>
    <w:tmpl w:val="E85A504C"/>
    <w:lvl w:ilvl="0" w:tplc="20640B7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EF615A"/>
    <w:multiLevelType w:val="hybridMultilevel"/>
    <w:tmpl w:val="EA881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EEA9D7"/>
    <w:multiLevelType w:val="hybridMultilevel"/>
    <w:tmpl w:val="FFFFFFFF"/>
    <w:lvl w:ilvl="0" w:tplc="8FA2A1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6618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A418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1628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D01F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B499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32AC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E477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643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4F3CD5"/>
    <w:multiLevelType w:val="hybridMultilevel"/>
    <w:tmpl w:val="074C6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1241D5"/>
    <w:multiLevelType w:val="hybridMultilevel"/>
    <w:tmpl w:val="85A813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F359C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781002216">
    <w:abstractNumId w:val="3"/>
  </w:num>
  <w:num w:numId="2" w16cid:durableId="53549097">
    <w:abstractNumId w:val="1"/>
  </w:num>
  <w:num w:numId="3" w16cid:durableId="1111051669">
    <w:abstractNumId w:val="2"/>
  </w:num>
  <w:num w:numId="4" w16cid:durableId="2017924549">
    <w:abstractNumId w:val="0"/>
  </w:num>
  <w:num w:numId="5" w16cid:durableId="1079205830">
    <w:abstractNumId w:val="2"/>
    <w:lvlOverride w:ilvl="0">
      <w:startOverride w:val="1"/>
    </w:lvlOverride>
  </w:num>
  <w:num w:numId="6" w16cid:durableId="1974939329">
    <w:abstractNumId w:val="2"/>
    <w:lvlOverride w:ilvl="0">
      <w:startOverride w:val="1"/>
    </w:lvlOverride>
  </w:num>
  <w:num w:numId="7" w16cid:durableId="387268034">
    <w:abstractNumId w:val="2"/>
    <w:lvlOverride w:ilvl="0">
      <w:startOverride w:val="1"/>
    </w:lvlOverride>
  </w:num>
  <w:num w:numId="8" w16cid:durableId="1655522909">
    <w:abstractNumId w:val="4"/>
  </w:num>
  <w:num w:numId="9" w16cid:durableId="1399329986">
    <w:abstractNumId w:val="10"/>
  </w:num>
  <w:num w:numId="10" w16cid:durableId="551427610">
    <w:abstractNumId w:val="9"/>
  </w:num>
  <w:num w:numId="11" w16cid:durableId="1832063837">
    <w:abstractNumId w:val="8"/>
  </w:num>
  <w:num w:numId="12" w16cid:durableId="1774546453">
    <w:abstractNumId w:val="11"/>
  </w:num>
  <w:num w:numId="13" w16cid:durableId="1648054063">
    <w:abstractNumId w:val="12"/>
  </w:num>
  <w:num w:numId="14" w16cid:durableId="291205508">
    <w:abstractNumId w:val="5"/>
  </w:num>
  <w:num w:numId="15" w16cid:durableId="239874881">
    <w:abstractNumId w:val="13"/>
  </w:num>
  <w:num w:numId="16" w16cid:durableId="945192675">
    <w:abstractNumId w:val="6"/>
  </w:num>
  <w:num w:numId="17" w16cid:durableId="1905944677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stylePaneSortMethod w:val="0000"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5E16"/>
    <w:rsid w:val="000027DA"/>
    <w:rsid w:val="00003B72"/>
    <w:rsid w:val="00004221"/>
    <w:rsid w:val="000051FF"/>
    <w:rsid w:val="00010A2F"/>
    <w:rsid w:val="00013D1E"/>
    <w:rsid w:val="00020527"/>
    <w:rsid w:val="000217A0"/>
    <w:rsid w:val="0002247C"/>
    <w:rsid w:val="0002499F"/>
    <w:rsid w:val="00025337"/>
    <w:rsid w:val="0003262D"/>
    <w:rsid w:val="00033E28"/>
    <w:rsid w:val="000412DA"/>
    <w:rsid w:val="00050B6E"/>
    <w:rsid w:val="00051C98"/>
    <w:rsid w:val="00053BE3"/>
    <w:rsid w:val="000542F2"/>
    <w:rsid w:val="0005512C"/>
    <w:rsid w:val="00055E62"/>
    <w:rsid w:val="00056D00"/>
    <w:rsid w:val="0005774C"/>
    <w:rsid w:val="00057A9F"/>
    <w:rsid w:val="0006305C"/>
    <w:rsid w:val="0006374F"/>
    <w:rsid w:val="00064F54"/>
    <w:rsid w:val="00065268"/>
    <w:rsid w:val="00065EA7"/>
    <w:rsid w:val="00067958"/>
    <w:rsid w:val="00076841"/>
    <w:rsid w:val="000779BA"/>
    <w:rsid w:val="00083AE1"/>
    <w:rsid w:val="00085FD4"/>
    <w:rsid w:val="00087206"/>
    <w:rsid w:val="00091037"/>
    <w:rsid w:val="00092016"/>
    <w:rsid w:val="00093407"/>
    <w:rsid w:val="00095E6C"/>
    <w:rsid w:val="000A38A0"/>
    <w:rsid w:val="000A59CB"/>
    <w:rsid w:val="000B1243"/>
    <w:rsid w:val="000B24CB"/>
    <w:rsid w:val="000B2C4C"/>
    <w:rsid w:val="000B2EEF"/>
    <w:rsid w:val="000B3C04"/>
    <w:rsid w:val="000B5907"/>
    <w:rsid w:val="000C4981"/>
    <w:rsid w:val="000D0314"/>
    <w:rsid w:val="000D2848"/>
    <w:rsid w:val="000D5067"/>
    <w:rsid w:val="000D7196"/>
    <w:rsid w:val="000E1456"/>
    <w:rsid w:val="000E2A84"/>
    <w:rsid w:val="000E60A0"/>
    <w:rsid w:val="000E680B"/>
    <w:rsid w:val="000E6974"/>
    <w:rsid w:val="000E76C5"/>
    <w:rsid w:val="000F2C85"/>
    <w:rsid w:val="000F4532"/>
    <w:rsid w:val="000F45C5"/>
    <w:rsid w:val="000F6A7E"/>
    <w:rsid w:val="00100DFC"/>
    <w:rsid w:val="00103CC4"/>
    <w:rsid w:val="00103F88"/>
    <w:rsid w:val="0011003A"/>
    <w:rsid w:val="00110974"/>
    <w:rsid w:val="00111C56"/>
    <w:rsid w:val="001167FB"/>
    <w:rsid w:val="001201BA"/>
    <w:rsid w:val="001206FE"/>
    <w:rsid w:val="00123250"/>
    <w:rsid w:val="00126035"/>
    <w:rsid w:val="00126A90"/>
    <w:rsid w:val="001270A3"/>
    <w:rsid w:val="001318C9"/>
    <w:rsid w:val="00133435"/>
    <w:rsid w:val="001346AC"/>
    <w:rsid w:val="00136E02"/>
    <w:rsid w:val="0013734C"/>
    <w:rsid w:val="00144FCB"/>
    <w:rsid w:val="0015076C"/>
    <w:rsid w:val="00153921"/>
    <w:rsid w:val="00157149"/>
    <w:rsid w:val="00157E16"/>
    <w:rsid w:val="00161C5F"/>
    <w:rsid w:val="001647AF"/>
    <w:rsid w:val="00172FD4"/>
    <w:rsid w:val="00176C5D"/>
    <w:rsid w:val="0018420D"/>
    <w:rsid w:val="0018565D"/>
    <w:rsid w:val="001918FD"/>
    <w:rsid w:val="001946C1"/>
    <w:rsid w:val="001954EC"/>
    <w:rsid w:val="00195A4F"/>
    <w:rsid w:val="00196A8C"/>
    <w:rsid w:val="00197B00"/>
    <w:rsid w:val="001A3A4D"/>
    <w:rsid w:val="001A6182"/>
    <w:rsid w:val="001A711D"/>
    <w:rsid w:val="001B26D7"/>
    <w:rsid w:val="001B4711"/>
    <w:rsid w:val="001C00B9"/>
    <w:rsid w:val="001C1404"/>
    <w:rsid w:val="001C76F5"/>
    <w:rsid w:val="001C7FA5"/>
    <w:rsid w:val="001D13D1"/>
    <w:rsid w:val="001D2592"/>
    <w:rsid w:val="001D39C3"/>
    <w:rsid w:val="001E05AF"/>
    <w:rsid w:val="001E0986"/>
    <w:rsid w:val="001E39E8"/>
    <w:rsid w:val="001E4A20"/>
    <w:rsid w:val="001E5727"/>
    <w:rsid w:val="001E6250"/>
    <w:rsid w:val="001E667A"/>
    <w:rsid w:val="001E66F9"/>
    <w:rsid w:val="001E6710"/>
    <w:rsid w:val="001F175C"/>
    <w:rsid w:val="001F758D"/>
    <w:rsid w:val="00200F48"/>
    <w:rsid w:val="00202630"/>
    <w:rsid w:val="00210839"/>
    <w:rsid w:val="00211956"/>
    <w:rsid w:val="002235BD"/>
    <w:rsid w:val="00223D64"/>
    <w:rsid w:val="00223DF9"/>
    <w:rsid w:val="0022437B"/>
    <w:rsid w:val="00227579"/>
    <w:rsid w:val="002306A7"/>
    <w:rsid w:val="00230C82"/>
    <w:rsid w:val="0023352F"/>
    <w:rsid w:val="00241731"/>
    <w:rsid w:val="002430D5"/>
    <w:rsid w:val="00243B02"/>
    <w:rsid w:val="0024465B"/>
    <w:rsid w:val="0024540F"/>
    <w:rsid w:val="0025092E"/>
    <w:rsid w:val="002510B0"/>
    <w:rsid w:val="00253336"/>
    <w:rsid w:val="00253800"/>
    <w:rsid w:val="00255CDC"/>
    <w:rsid w:val="00261D7A"/>
    <w:rsid w:val="00262FE7"/>
    <w:rsid w:val="002727F9"/>
    <w:rsid w:val="00273AAC"/>
    <w:rsid w:val="00275D6A"/>
    <w:rsid w:val="00276944"/>
    <w:rsid w:val="00281772"/>
    <w:rsid w:val="002826D3"/>
    <w:rsid w:val="00282D0B"/>
    <w:rsid w:val="00282EC6"/>
    <w:rsid w:val="00285B6F"/>
    <w:rsid w:val="00286839"/>
    <w:rsid w:val="00287930"/>
    <w:rsid w:val="00287BD3"/>
    <w:rsid w:val="0029442F"/>
    <w:rsid w:val="002A0168"/>
    <w:rsid w:val="002A0773"/>
    <w:rsid w:val="002A081F"/>
    <w:rsid w:val="002A103F"/>
    <w:rsid w:val="002A57CD"/>
    <w:rsid w:val="002A7338"/>
    <w:rsid w:val="002A7BBA"/>
    <w:rsid w:val="002B14E2"/>
    <w:rsid w:val="002B1910"/>
    <w:rsid w:val="002B44C3"/>
    <w:rsid w:val="002C11D0"/>
    <w:rsid w:val="002C44B3"/>
    <w:rsid w:val="002C7FA2"/>
    <w:rsid w:val="002D210A"/>
    <w:rsid w:val="002D2531"/>
    <w:rsid w:val="002D3B43"/>
    <w:rsid w:val="002D45CC"/>
    <w:rsid w:val="002D476C"/>
    <w:rsid w:val="002D4FFA"/>
    <w:rsid w:val="002E012B"/>
    <w:rsid w:val="002E3A77"/>
    <w:rsid w:val="002E6CB9"/>
    <w:rsid w:val="002E7F93"/>
    <w:rsid w:val="002F045E"/>
    <w:rsid w:val="002F0746"/>
    <w:rsid w:val="002F323C"/>
    <w:rsid w:val="002F5F70"/>
    <w:rsid w:val="002F6CE5"/>
    <w:rsid w:val="00300FC0"/>
    <w:rsid w:val="00301F3C"/>
    <w:rsid w:val="003051A8"/>
    <w:rsid w:val="00305A63"/>
    <w:rsid w:val="00306718"/>
    <w:rsid w:val="00307E3E"/>
    <w:rsid w:val="00310DFB"/>
    <w:rsid w:val="00313316"/>
    <w:rsid w:val="00313CB3"/>
    <w:rsid w:val="00315B4C"/>
    <w:rsid w:val="00316480"/>
    <w:rsid w:val="00316B0A"/>
    <w:rsid w:val="00325593"/>
    <w:rsid w:val="00335173"/>
    <w:rsid w:val="00336235"/>
    <w:rsid w:val="003423CF"/>
    <w:rsid w:val="0034331D"/>
    <w:rsid w:val="003437C8"/>
    <w:rsid w:val="00343E6C"/>
    <w:rsid w:val="00350C10"/>
    <w:rsid w:val="00350C57"/>
    <w:rsid w:val="00351CA7"/>
    <w:rsid w:val="00356CB5"/>
    <w:rsid w:val="00361392"/>
    <w:rsid w:val="00361C87"/>
    <w:rsid w:val="003631BB"/>
    <w:rsid w:val="003639FE"/>
    <w:rsid w:val="0036415E"/>
    <w:rsid w:val="00365257"/>
    <w:rsid w:val="00374B5E"/>
    <w:rsid w:val="00375CC6"/>
    <w:rsid w:val="00375F8B"/>
    <w:rsid w:val="00382FA7"/>
    <w:rsid w:val="00384E13"/>
    <w:rsid w:val="00385680"/>
    <w:rsid w:val="00386058"/>
    <w:rsid w:val="00390254"/>
    <w:rsid w:val="003947A7"/>
    <w:rsid w:val="00397C14"/>
    <w:rsid w:val="003A6838"/>
    <w:rsid w:val="003A6853"/>
    <w:rsid w:val="003A69E7"/>
    <w:rsid w:val="003B5C0C"/>
    <w:rsid w:val="003B74DC"/>
    <w:rsid w:val="003B7E2F"/>
    <w:rsid w:val="003C2B84"/>
    <w:rsid w:val="003C40DB"/>
    <w:rsid w:val="003C7229"/>
    <w:rsid w:val="003C7636"/>
    <w:rsid w:val="003D1F02"/>
    <w:rsid w:val="003D5A93"/>
    <w:rsid w:val="003E65B1"/>
    <w:rsid w:val="003F164B"/>
    <w:rsid w:val="003F1A97"/>
    <w:rsid w:val="003F40DA"/>
    <w:rsid w:val="003F7D50"/>
    <w:rsid w:val="004019AA"/>
    <w:rsid w:val="00401EE9"/>
    <w:rsid w:val="00402157"/>
    <w:rsid w:val="0040321A"/>
    <w:rsid w:val="00407234"/>
    <w:rsid w:val="00410328"/>
    <w:rsid w:val="00410788"/>
    <w:rsid w:val="004123BE"/>
    <w:rsid w:val="00412F84"/>
    <w:rsid w:val="00415CA5"/>
    <w:rsid w:val="004209B6"/>
    <w:rsid w:val="0042175B"/>
    <w:rsid w:val="00421DE1"/>
    <w:rsid w:val="00422871"/>
    <w:rsid w:val="00427F4D"/>
    <w:rsid w:val="00430669"/>
    <w:rsid w:val="0043370B"/>
    <w:rsid w:val="00435B36"/>
    <w:rsid w:val="00440CEF"/>
    <w:rsid w:val="00441011"/>
    <w:rsid w:val="00445E9B"/>
    <w:rsid w:val="004465D1"/>
    <w:rsid w:val="00450FC1"/>
    <w:rsid w:val="00453949"/>
    <w:rsid w:val="00457217"/>
    <w:rsid w:val="00461786"/>
    <w:rsid w:val="00462A8C"/>
    <w:rsid w:val="00463321"/>
    <w:rsid w:val="00464E48"/>
    <w:rsid w:val="00470C6F"/>
    <w:rsid w:val="004731CC"/>
    <w:rsid w:val="0047333C"/>
    <w:rsid w:val="0048268D"/>
    <w:rsid w:val="00484F89"/>
    <w:rsid w:val="00485DE5"/>
    <w:rsid w:val="00487770"/>
    <w:rsid w:val="00490CA7"/>
    <w:rsid w:val="00493068"/>
    <w:rsid w:val="0049317E"/>
    <w:rsid w:val="00496D93"/>
    <w:rsid w:val="004A10A2"/>
    <w:rsid w:val="004A1809"/>
    <w:rsid w:val="004A2849"/>
    <w:rsid w:val="004A4A9C"/>
    <w:rsid w:val="004A7225"/>
    <w:rsid w:val="004B17E2"/>
    <w:rsid w:val="004B2235"/>
    <w:rsid w:val="004B24DB"/>
    <w:rsid w:val="004B4B5E"/>
    <w:rsid w:val="004C0842"/>
    <w:rsid w:val="004C4322"/>
    <w:rsid w:val="004C541B"/>
    <w:rsid w:val="004D0E19"/>
    <w:rsid w:val="004D297D"/>
    <w:rsid w:val="004D5778"/>
    <w:rsid w:val="004E5BC8"/>
    <w:rsid w:val="004E6147"/>
    <w:rsid w:val="004E7E68"/>
    <w:rsid w:val="004F2BD0"/>
    <w:rsid w:val="004F4130"/>
    <w:rsid w:val="004F6FC8"/>
    <w:rsid w:val="00500D4C"/>
    <w:rsid w:val="005024FA"/>
    <w:rsid w:val="00502AD9"/>
    <w:rsid w:val="0050465A"/>
    <w:rsid w:val="00510B14"/>
    <w:rsid w:val="00515DB4"/>
    <w:rsid w:val="005160DE"/>
    <w:rsid w:val="00520612"/>
    <w:rsid w:val="00520E14"/>
    <w:rsid w:val="00523868"/>
    <w:rsid w:val="005238BD"/>
    <w:rsid w:val="00524396"/>
    <w:rsid w:val="0052511E"/>
    <w:rsid w:val="0052586E"/>
    <w:rsid w:val="00525AEF"/>
    <w:rsid w:val="00543275"/>
    <w:rsid w:val="005433B0"/>
    <w:rsid w:val="00544A8D"/>
    <w:rsid w:val="00544D75"/>
    <w:rsid w:val="00545297"/>
    <w:rsid w:val="00546202"/>
    <w:rsid w:val="0055143E"/>
    <w:rsid w:val="005518CF"/>
    <w:rsid w:val="00556A22"/>
    <w:rsid w:val="00557E86"/>
    <w:rsid w:val="00561EB6"/>
    <w:rsid w:val="00565940"/>
    <w:rsid w:val="00567918"/>
    <w:rsid w:val="0057288F"/>
    <w:rsid w:val="005732DD"/>
    <w:rsid w:val="00574C31"/>
    <w:rsid w:val="00585954"/>
    <w:rsid w:val="005869CE"/>
    <w:rsid w:val="00586D15"/>
    <w:rsid w:val="00587DBA"/>
    <w:rsid w:val="00593BDC"/>
    <w:rsid w:val="005952F6"/>
    <w:rsid w:val="00595BEA"/>
    <w:rsid w:val="00596EBD"/>
    <w:rsid w:val="00597B4E"/>
    <w:rsid w:val="005A2CAB"/>
    <w:rsid w:val="005A46D9"/>
    <w:rsid w:val="005B67C6"/>
    <w:rsid w:val="005C2589"/>
    <w:rsid w:val="005C6992"/>
    <w:rsid w:val="005C7117"/>
    <w:rsid w:val="005D1B42"/>
    <w:rsid w:val="005D2289"/>
    <w:rsid w:val="005D35FD"/>
    <w:rsid w:val="005E08A9"/>
    <w:rsid w:val="005E22D2"/>
    <w:rsid w:val="005E36A1"/>
    <w:rsid w:val="005F0CA4"/>
    <w:rsid w:val="005F3ECA"/>
    <w:rsid w:val="005F5406"/>
    <w:rsid w:val="005F5EB8"/>
    <w:rsid w:val="006012C6"/>
    <w:rsid w:val="00606AEC"/>
    <w:rsid w:val="00607449"/>
    <w:rsid w:val="00607A1A"/>
    <w:rsid w:val="0061799F"/>
    <w:rsid w:val="0062577F"/>
    <w:rsid w:val="00625A5E"/>
    <w:rsid w:val="00626F8D"/>
    <w:rsid w:val="00630FFA"/>
    <w:rsid w:val="0063241A"/>
    <w:rsid w:val="006330F9"/>
    <w:rsid w:val="006341FC"/>
    <w:rsid w:val="0064056A"/>
    <w:rsid w:val="00641542"/>
    <w:rsid w:val="00643FD7"/>
    <w:rsid w:val="0064536D"/>
    <w:rsid w:val="00645C68"/>
    <w:rsid w:val="006517A8"/>
    <w:rsid w:val="006536A9"/>
    <w:rsid w:val="00660981"/>
    <w:rsid w:val="00661068"/>
    <w:rsid w:val="006648E6"/>
    <w:rsid w:val="006658D7"/>
    <w:rsid w:val="006669CA"/>
    <w:rsid w:val="00670276"/>
    <w:rsid w:val="006706B9"/>
    <w:rsid w:val="00672D22"/>
    <w:rsid w:val="0067524B"/>
    <w:rsid w:val="00681E1A"/>
    <w:rsid w:val="006A108C"/>
    <w:rsid w:val="006A5951"/>
    <w:rsid w:val="006B191F"/>
    <w:rsid w:val="006B3BF7"/>
    <w:rsid w:val="006B42A3"/>
    <w:rsid w:val="006B7C96"/>
    <w:rsid w:val="006C06D3"/>
    <w:rsid w:val="006C29F1"/>
    <w:rsid w:val="006C2E49"/>
    <w:rsid w:val="006C6511"/>
    <w:rsid w:val="006C65A4"/>
    <w:rsid w:val="006D7F2C"/>
    <w:rsid w:val="006E0CE7"/>
    <w:rsid w:val="006E3E89"/>
    <w:rsid w:val="006E5B0F"/>
    <w:rsid w:val="006F1162"/>
    <w:rsid w:val="006F1AB3"/>
    <w:rsid w:val="006F31B3"/>
    <w:rsid w:val="006F3578"/>
    <w:rsid w:val="006F4ED8"/>
    <w:rsid w:val="00702603"/>
    <w:rsid w:val="00704E0F"/>
    <w:rsid w:val="00705921"/>
    <w:rsid w:val="0070597C"/>
    <w:rsid w:val="00705B42"/>
    <w:rsid w:val="00710D78"/>
    <w:rsid w:val="0071121C"/>
    <w:rsid w:val="00711E71"/>
    <w:rsid w:val="00712CA4"/>
    <w:rsid w:val="0071319E"/>
    <w:rsid w:val="007136AF"/>
    <w:rsid w:val="007141CA"/>
    <w:rsid w:val="00714955"/>
    <w:rsid w:val="007158AE"/>
    <w:rsid w:val="007215AF"/>
    <w:rsid w:val="007240F3"/>
    <w:rsid w:val="00724F58"/>
    <w:rsid w:val="00732F11"/>
    <w:rsid w:val="007347FD"/>
    <w:rsid w:val="0073614B"/>
    <w:rsid w:val="00737691"/>
    <w:rsid w:val="00740184"/>
    <w:rsid w:val="007414B1"/>
    <w:rsid w:val="00743EE9"/>
    <w:rsid w:val="00746E17"/>
    <w:rsid w:val="00747AAC"/>
    <w:rsid w:val="00747AF8"/>
    <w:rsid w:val="00751784"/>
    <w:rsid w:val="00752D10"/>
    <w:rsid w:val="00752F00"/>
    <w:rsid w:val="00753354"/>
    <w:rsid w:val="0075345D"/>
    <w:rsid w:val="00755B8D"/>
    <w:rsid w:val="00755E66"/>
    <w:rsid w:val="00757994"/>
    <w:rsid w:val="00763C68"/>
    <w:rsid w:val="00764D83"/>
    <w:rsid w:val="007654A1"/>
    <w:rsid w:val="007729B1"/>
    <w:rsid w:val="007742C5"/>
    <w:rsid w:val="0077439A"/>
    <w:rsid w:val="00780260"/>
    <w:rsid w:val="00780567"/>
    <w:rsid w:val="00781F66"/>
    <w:rsid w:val="00781FFF"/>
    <w:rsid w:val="00786A15"/>
    <w:rsid w:val="0079424E"/>
    <w:rsid w:val="00795403"/>
    <w:rsid w:val="007A0410"/>
    <w:rsid w:val="007A2AF6"/>
    <w:rsid w:val="007A2B98"/>
    <w:rsid w:val="007A30D4"/>
    <w:rsid w:val="007A3EB5"/>
    <w:rsid w:val="007A3F43"/>
    <w:rsid w:val="007A48EC"/>
    <w:rsid w:val="007A6FC7"/>
    <w:rsid w:val="007A70A1"/>
    <w:rsid w:val="007B0803"/>
    <w:rsid w:val="007B0AE5"/>
    <w:rsid w:val="007B42B9"/>
    <w:rsid w:val="007B69E3"/>
    <w:rsid w:val="007C03C1"/>
    <w:rsid w:val="007C4BC9"/>
    <w:rsid w:val="007D0007"/>
    <w:rsid w:val="007D21A3"/>
    <w:rsid w:val="007D30B8"/>
    <w:rsid w:val="007D320F"/>
    <w:rsid w:val="007D3674"/>
    <w:rsid w:val="007D7FA1"/>
    <w:rsid w:val="007E0A0F"/>
    <w:rsid w:val="007E1A0E"/>
    <w:rsid w:val="007E3244"/>
    <w:rsid w:val="007F36CF"/>
    <w:rsid w:val="007F7719"/>
    <w:rsid w:val="008011D0"/>
    <w:rsid w:val="00801E71"/>
    <w:rsid w:val="008023D5"/>
    <w:rsid w:val="00802B05"/>
    <w:rsid w:val="008056DA"/>
    <w:rsid w:val="008075C6"/>
    <w:rsid w:val="00807D4A"/>
    <w:rsid w:val="00810516"/>
    <w:rsid w:val="008108BB"/>
    <w:rsid w:val="00811D54"/>
    <w:rsid w:val="008172C9"/>
    <w:rsid w:val="00817A6C"/>
    <w:rsid w:val="00817C99"/>
    <w:rsid w:val="008210B7"/>
    <w:rsid w:val="00822044"/>
    <w:rsid w:val="0082231B"/>
    <w:rsid w:val="00835A1D"/>
    <w:rsid w:val="008363C4"/>
    <w:rsid w:val="00841025"/>
    <w:rsid w:val="0084738A"/>
    <w:rsid w:val="00850845"/>
    <w:rsid w:val="00851A4B"/>
    <w:rsid w:val="00852AB1"/>
    <w:rsid w:val="00855023"/>
    <w:rsid w:val="0085576D"/>
    <w:rsid w:val="00856323"/>
    <w:rsid w:val="00856521"/>
    <w:rsid w:val="00866029"/>
    <w:rsid w:val="00866FB4"/>
    <w:rsid w:val="00870729"/>
    <w:rsid w:val="0087771B"/>
    <w:rsid w:val="00887654"/>
    <w:rsid w:val="008946CB"/>
    <w:rsid w:val="008953F8"/>
    <w:rsid w:val="008A0E6F"/>
    <w:rsid w:val="008A132B"/>
    <w:rsid w:val="008A3132"/>
    <w:rsid w:val="008A5E82"/>
    <w:rsid w:val="008A769C"/>
    <w:rsid w:val="008A773E"/>
    <w:rsid w:val="008B1A23"/>
    <w:rsid w:val="008B656A"/>
    <w:rsid w:val="008C130A"/>
    <w:rsid w:val="008C1DA5"/>
    <w:rsid w:val="008C371B"/>
    <w:rsid w:val="008C494E"/>
    <w:rsid w:val="008D17FC"/>
    <w:rsid w:val="008D4726"/>
    <w:rsid w:val="008D6117"/>
    <w:rsid w:val="008D7F88"/>
    <w:rsid w:val="008E0BA3"/>
    <w:rsid w:val="008E5064"/>
    <w:rsid w:val="008E573A"/>
    <w:rsid w:val="008F02E4"/>
    <w:rsid w:val="008F1426"/>
    <w:rsid w:val="008F1506"/>
    <w:rsid w:val="008F51AB"/>
    <w:rsid w:val="009001D4"/>
    <w:rsid w:val="00900608"/>
    <w:rsid w:val="00900832"/>
    <w:rsid w:val="0090304B"/>
    <w:rsid w:val="00903E9B"/>
    <w:rsid w:val="009055C6"/>
    <w:rsid w:val="00910DB7"/>
    <w:rsid w:val="00910E79"/>
    <w:rsid w:val="009110C1"/>
    <w:rsid w:val="009117C6"/>
    <w:rsid w:val="00912DC6"/>
    <w:rsid w:val="00916A0A"/>
    <w:rsid w:val="00924072"/>
    <w:rsid w:val="0092707A"/>
    <w:rsid w:val="0092747E"/>
    <w:rsid w:val="009346E2"/>
    <w:rsid w:val="00937AF8"/>
    <w:rsid w:val="00940ADC"/>
    <w:rsid w:val="0094166A"/>
    <w:rsid w:val="00942918"/>
    <w:rsid w:val="0094424E"/>
    <w:rsid w:val="00945686"/>
    <w:rsid w:val="00945A5A"/>
    <w:rsid w:val="00947BAA"/>
    <w:rsid w:val="00947EE9"/>
    <w:rsid w:val="0095070F"/>
    <w:rsid w:val="009520ED"/>
    <w:rsid w:val="00953347"/>
    <w:rsid w:val="00953C5A"/>
    <w:rsid w:val="0095503E"/>
    <w:rsid w:val="00960A11"/>
    <w:rsid w:val="0096309C"/>
    <w:rsid w:val="00964608"/>
    <w:rsid w:val="00970EC6"/>
    <w:rsid w:val="00972A20"/>
    <w:rsid w:val="00973C89"/>
    <w:rsid w:val="009745F4"/>
    <w:rsid w:val="00974C04"/>
    <w:rsid w:val="0097587F"/>
    <w:rsid w:val="00977452"/>
    <w:rsid w:val="0098037A"/>
    <w:rsid w:val="009816CC"/>
    <w:rsid w:val="00982E67"/>
    <w:rsid w:val="00982EA7"/>
    <w:rsid w:val="0098597B"/>
    <w:rsid w:val="00985EF5"/>
    <w:rsid w:val="00986C36"/>
    <w:rsid w:val="009912D8"/>
    <w:rsid w:val="00992A50"/>
    <w:rsid w:val="009969E5"/>
    <w:rsid w:val="009A1311"/>
    <w:rsid w:val="009A6B26"/>
    <w:rsid w:val="009A7804"/>
    <w:rsid w:val="009A7D41"/>
    <w:rsid w:val="009B1F46"/>
    <w:rsid w:val="009B2A81"/>
    <w:rsid w:val="009B3AA9"/>
    <w:rsid w:val="009B43FF"/>
    <w:rsid w:val="009B56A6"/>
    <w:rsid w:val="009C33D9"/>
    <w:rsid w:val="009C3E2E"/>
    <w:rsid w:val="009D6DB1"/>
    <w:rsid w:val="009D7D1A"/>
    <w:rsid w:val="009E1035"/>
    <w:rsid w:val="009E1253"/>
    <w:rsid w:val="009E197B"/>
    <w:rsid w:val="009E5E7F"/>
    <w:rsid w:val="009E63DB"/>
    <w:rsid w:val="009E656D"/>
    <w:rsid w:val="009F13A7"/>
    <w:rsid w:val="009F1DA9"/>
    <w:rsid w:val="009F6085"/>
    <w:rsid w:val="00A002FC"/>
    <w:rsid w:val="00A02C37"/>
    <w:rsid w:val="00A0394C"/>
    <w:rsid w:val="00A0398A"/>
    <w:rsid w:val="00A04FA1"/>
    <w:rsid w:val="00A05732"/>
    <w:rsid w:val="00A05DE5"/>
    <w:rsid w:val="00A21622"/>
    <w:rsid w:val="00A24E32"/>
    <w:rsid w:val="00A35BDD"/>
    <w:rsid w:val="00A35F41"/>
    <w:rsid w:val="00A36283"/>
    <w:rsid w:val="00A37C84"/>
    <w:rsid w:val="00A41BBA"/>
    <w:rsid w:val="00A420A5"/>
    <w:rsid w:val="00A457C0"/>
    <w:rsid w:val="00A45B53"/>
    <w:rsid w:val="00A52A8A"/>
    <w:rsid w:val="00A52F24"/>
    <w:rsid w:val="00A5562E"/>
    <w:rsid w:val="00A56908"/>
    <w:rsid w:val="00A57028"/>
    <w:rsid w:val="00A57E5E"/>
    <w:rsid w:val="00A66001"/>
    <w:rsid w:val="00A71815"/>
    <w:rsid w:val="00A74E25"/>
    <w:rsid w:val="00A75E70"/>
    <w:rsid w:val="00A776D6"/>
    <w:rsid w:val="00A82194"/>
    <w:rsid w:val="00A82C22"/>
    <w:rsid w:val="00A865F8"/>
    <w:rsid w:val="00A8682C"/>
    <w:rsid w:val="00A86F68"/>
    <w:rsid w:val="00A90D59"/>
    <w:rsid w:val="00A916CF"/>
    <w:rsid w:val="00A94629"/>
    <w:rsid w:val="00A974C6"/>
    <w:rsid w:val="00A97EDD"/>
    <w:rsid w:val="00A97F6E"/>
    <w:rsid w:val="00AA293B"/>
    <w:rsid w:val="00AA4B35"/>
    <w:rsid w:val="00AA76C8"/>
    <w:rsid w:val="00AB0302"/>
    <w:rsid w:val="00AB527A"/>
    <w:rsid w:val="00AB6DE1"/>
    <w:rsid w:val="00AC13C6"/>
    <w:rsid w:val="00AC1947"/>
    <w:rsid w:val="00AC4B80"/>
    <w:rsid w:val="00AC5465"/>
    <w:rsid w:val="00AD08EA"/>
    <w:rsid w:val="00AD1841"/>
    <w:rsid w:val="00AD3C6D"/>
    <w:rsid w:val="00AD644C"/>
    <w:rsid w:val="00AD78E9"/>
    <w:rsid w:val="00AE365C"/>
    <w:rsid w:val="00AE54BD"/>
    <w:rsid w:val="00AE6D2E"/>
    <w:rsid w:val="00AF62FB"/>
    <w:rsid w:val="00B03FCB"/>
    <w:rsid w:val="00B04EEE"/>
    <w:rsid w:val="00B11413"/>
    <w:rsid w:val="00B1262F"/>
    <w:rsid w:val="00B12BD9"/>
    <w:rsid w:val="00B17116"/>
    <w:rsid w:val="00B26405"/>
    <w:rsid w:val="00B26903"/>
    <w:rsid w:val="00B312A0"/>
    <w:rsid w:val="00B32E0E"/>
    <w:rsid w:val="00B33EB8"/>
    <w:rsid w:val="00B40F63"/>
    <w:rsid w:val="00B41F10"/>
    <w:rsid w:val="00B4365F"/>
    <w:rsid w:val="00B43780"/>
    <w:rsid w:val="00B4527A"/>
    <w:rsid w:val="00B454A4"/>
    <w:rsid w:val="00B47F3B"/>
    <w:rsid w:val="00B514F2"/>
    <w:rsid w:val="00B52607"/>
    <w:rsid w:val="00B52D59"/>
    <w:rsid w:val="00B55114"/>
    <w:rsid w:val="00B5546F"/>
    <w:rsid w:val="00B566C0"/>
    <w:rsid w:val="00B62AC7"/>
    <w:rsid w:val="00B634E3"/>
    <w:rsid w:val="00B63BD3"/>
    <w:rsid w:val="00B7363E"/>
    <w:rsid w:val="00B74762"/>
    <w:rsid w:val="00B75111"/>
    <w:rsid w:val="00B7681F"/>
    <w:rsid w:val="00B769B1"/>
    <w:rsid w:val="00B852DB"/>
    <w:rsid w:val="00B93A24"/>
    <w:rsid w:val="00BA3790"/>
    <w:rsid w:val="00BA4C03"/>
    <w:rsid w:val="00BB2B01"/>
    <w:rsid w:val="00BB2D54"/>
    <w:rsid w:val="00BB44D9"/>
    <w:rsid w:val="00BB4F2F"/>
    <w:rsid w:val="00BC1664"/>
    <w:rsid w:val="00BC3EAA"/>
    <w:rsid w:val="00BC4BB7"/>
    <w:rsid w:val="00BD039F"/>
    <w:rsid w:val="00BD74CB"/>
    <w:rsid w:val="00BE0826"/>
    <w:rsid w:val="00BE19C1"/>
    <w:rsid w:val="00BE79C5"/>
    <w:rsid w:val="00BE7E92"/>
    <w:rsid w:val="00BF0F56"/>
    <w:rsid w:val="00BF29AD"/>
    <w:rsid w:val="00BF4291"/>
    <w:rsid w:val="00BF54F5"/>
    <w:rsid w:val="00BF6158"/>
    <w:rsid w:val="00BF68FE"/>
    <w:rsid w:val="00BF7840"/>
    <w:rsid w:val="00C036A9"/>
    <w:rsid w:val="00C03A03"/>
    <w:rsid w:val="00C12898"/>
    <w:rsid w:val="00C13D1D"/>
    <w:rsid w:val="00C15AAD"/>
    <w:rsid w:val="00C20E72"/>
    <w:rsid w:val="00C21475"/>
    <w:rsid w:val="00C22ECF"/>
    <w:rsid w:val="00C23091"/>
    <w:rsid w:val="00C23263"/>
    <w:rsid w:val="00C23534"/>
    <w:rsid w:val="00C24B25"/>
    <w:rsid w:val="00C24BA4"/>
    <w:rsid w:val="00C26EE0"/>
    <w:rsid w:val="00C27721"/>
    <w:rsid w:val="00C31595"/>
    <w:rsid w:val="00C40C57"/>
    <w:rsid w:val="00C46859"/>
    <w:rsid w:val="00C4726F"/>
    <w:rsid w:val="00C47AAB"/>
    <w:rsid w:val="00C53FBA"/>
    <w:rsid w:val="00C56F57"/>
    <w:rsid w:val="00C6230B"/>
    <w:rsid w:val="00C64B22"/>
    <w:rsid w:val="00C654A7"/>
    <w:rsid w:val="00C65C63"/>
    <w:rsid w:val="00C66011"/>
    <w:rsid w:val="00C700FC"/>
    <w:rsid w:val="00C70D8D"/>
    <w:rsid w:val="00C71F31"/>
    <w:rsid w:val="00C72B01"/>
    <w:rsid w:val="00C73FCA"/>
    <w:rsid w:val="00C859C6"/>
    <w:rsid w:val="00C85FB6"/>
    <w:rsid w:val="00C912AB"/>
    <w:rsid w:val="00C91B7A"/>
    <w:rsid w:val="00CA0144"/>
    <w:rsid w:val="00CA188B"/>
    <w:rsid w:val="00CA28AD"/>
    <w:rsid w:val="00CB1CF9"/>
    <w:rsid w:val="00CB3030"/>
    <w:rsid w:val="00CC0541"/>
    <w:rsid w:val="00CC4E8C"/>
    <w:rsid w:val="00CC6E6F"/>
    <w:rsid w:val="00CC7210"/>
    <w:rsid w:val="00CC73A0"/>
    <w:rsid w:val="00CD2F1B"/>
    <w:rsid w:val="00CE182C"/>
    <w:rsid w:val="00CE4367"/>
    <w:rsid w:val="00CE66FC"/>
    <w:rsid w:val="00CE774A"/>
    <w:rsid w:val="00CF102B"/>
    <w:rsid w:val="00CF20E9"/>
    <w:rsid w:val="00CF228D"/>
    <w:rsid w:val="00CF265C"/>
    <w:rsid w:val="00CF739C"/>
    <w:rsid w:val="00D045C6"/>
    <w:rsid w:val="00D122E2"/>
    <w:rsid w:val="00D13EE5"/>
    <w:rsid w:val="00D13EFC"/>
    <w:rsid w:val="00D17DA0"/>
    <w:rsid w:val="00D223C8"/>
    <w:rsid w:val="00D23CB4"/>
    <w:rsid w:val="00D23E0D"/>
    <w:rsid w:val="00D260EC"/>
    <w:rsid w:val="00D30C13"/>
    <w:rsid w:val="00D322EA"/>
    <w:rsid w:val="00D32A66"/>
    <w:rsid w:val="00D40981"/>
    <w:rsid w:val="00D41D7A"/>
    <w:rsid w:val="00D427B6"/>
    <w:rsid w:val="00D42FF7"/>
    <w:rsid w:val="00D45BC0"/>
    <w:rsid w:val="00D4645B"/>
    <w:rsid w:val="00D503A8"/>
    <w:rsid w:val="00D52713"/>
    <w:rsid w:val="00D52AFE"/>
    <w:rsid w:val="00D62957"/>
    <w:rsid w:val="00D64D4A"/>
    <w:rsid w:val="00D65FA8"/>
    <w:rsid w:val="00D72934"/>
    <w:rsid w:val="00D8078A"/>
    <w:rsid w:val="00D81C9D"/>
    <w:rsid w:val="00D949B6"/>
    <w:rsid w:val="00D97313"/>
    <w:rsid w:val="00D97FD4"/>
    <w:rsid w:val="00DA0B71"/>
    <w:rsid w:val="00DB4B17"/>
    <w:rsid w:val="00DB59E5"/>
    <w:rsid w:val="00DB7AA9"/>
    <w:rsid w:val="00DC14A9"/>
    <w:rsid w:val="00DC1973"/>
    <w:rsid w:val="00DC229D"/>
    <w:rsid w:val="00DC3120"/>
    <w:rsid w:val="00DC519B"/>
    <w:rsid w:val="00DC64CC"/>
    <w:rsid w:val="00DD1001"/>
    <w:rsid w:val="00DD1150"/>
    <w:rsid w:val="00DD2355"/>
    <w:rsid w:val="00DD2709"/>
    <w:rsid w:val="00DD3394"/>
    <w:rsid w:val="00DD3EDD"/>
    <w:rsid w:val="00DD412E"/>
    <w:rsid w:val="00DE1544"/>
    <w:rsid w:val="00DE2FCA"/>
    <w:rsid w:val="00DE3056"/>
    <w:rsid w:val="00DE472A"/>
    <w:rsid w:val="00DE5335"/>
    <w:rsid w:val="00DE5F35"/>
    <w:rsid w:val="00DF0415"/>
    <w:rsid w:val="00DF1011"/>
    <w:rsid w:val="00DF3303"/>
    <w:rsid w:val="00DF38CA"/>
    <w:rsid w:val="00DF45CB"/>
    <w:rsid w:val="00DF5145"/>
    <w:rsid w:val="00DF7928"/>
    <w:rsid w:val="00E01767"/>
    <w:rsid w:val="00E053C8"/>
    <w:rsid w:val="00E062BC"/>
    <w:rsid w:val="00E13F87"/>
    <w:rsid w:val="00E159E3"/>
    <w:rsid w:val="00E15BDB"/>
    <w:rsid w:val="00E1684E"/>
    <w:rsid w:val="00E201B8"/>
    <w:rsid w:val="00E20E19"/>
    <w:rsid w:val="00E23CDC"/>
    <w:rsid w:val="00E25D12"/>
    <w:rsid w:val="00E27517"/>
    <w:rsid w:val="00E31B10"/>
    <w:rsid w:val="00E32186"/>
    <w:rsid w:val="00E3672E"/>
    <w:rsid w:val="00E374C0"/>
    <w:rsid w:val="00E404BB"/>
    <w:rsid w:val="00E423C0"/>
    <w:rsid w:val="00E4248F"/>
    <w:rsid w:val="00E446B4"/>
    <w:rsid w:val="00E46134"/>
    <w:rsid w:val="00E46FE7"/>
    <w:rsid w:val="00E518C5"/>
    <w:rsid w:val="00E5601D"/>
    <w:rsid w:val="00E6377F"/>
    <w:rsid w:val="00E67612"/>
    <w:rsid w:val="00E739B2"/>
    <w:rsid w:val="00E75339"/>
    <w:rsid w:val="00E765DC"/>
    <w:rsid w:val="00E76FBF"/>
    <w:rsid w:val="00E77368"/>
    <w:rsid w:val="00E91DB2"/>
    <w:rsid w:val="00E922B5"/>
    <w:rsid w:val="00E92CCB"/>
    <w:rsid w:val="00E933AC"/>
    <w:rsid w:val="00E94B1D"/>
    <w:rsid w:val="00E958D9"/>
    <w:rsid w:val="00E96187"/>
    <w:rsid w:val="00E97EA7"/>
    <w:rsid w:val="00EA1D4D"/>
    <w:rsid w:val="00EA40DD"/>
    <w:rsid w:val="00EA49C4"/>
    <w:rsid w:val="00EA4E13"/>
    <w:rsid w:val="00EA5E16"/>
    <w:rsid w:val="00EA7991"/>
    <w:rsid w:val="00EB633C"/>
    <w:rsid w:val="00EB669C"/>
    <w:rsid w:val="00EC5BFF"/>
    <w:rsid w:val="00EC6252"/>
    <w:rsid w:val="00ED0196"/>
    <w:rsid w:val="00ED126B"/>
    <w:rsid w:val="00ED2439"/>
    <w:rsid w:val="00ED2E3D"/>
    <w:rsid w:val="00ED70A6"/>
    <w:rsid w:val="00EE083B"/>
    <w:rsid w:val="00EE18F7"/>
    <w:rsid w:val="00EE1C35"/>
    <w:rsid w:val="00EE2F97"/>
    <w:rsid w:val="00EE3838"/>
    <w:rsid w:val="00EE583B"/>
    <w:rsid w:val="00EE5CB8"/>
    <w:rsid w:val="00EF3DC9"/>
    <w:rsid w:val="00EF5088"/>
    <w:rsid w:val="00F0089F"/>
    <w:rsid w:val="00F0118E"/>
    <w:rsid w:val="00F02466"/>
    <w:rsid w:val="00F02E63"/>
    <w:rsid w:val="00F05280"/>
    <w:rsid w:val="00F07137"/>
    <w:rsid w:val="00F07F90"/>
    <w:rsid w:val="00F12A55"/>
    <w:rsid w:val="00F1464A"/>
    <w:rsid w:val="00F14BCA"/>
    <w:rsid w:val="00F17234"/>
    <w:rsid w:val="00F22BE7"/>
    <w:rsid w:val="00F30853"/>
    <w:rsid w:val="00F30C21"/>
    <w:rsid w:val="00F3197B"/>
    <w:rsid w:val="00F40F22"/>
    <w:rsid w:val="00F415C9"/>
    <w:rsid w:val="00F4248B"/>
    <w:rsid w:val="00F444BE"/>
    <w:rsid w:val="00F504A3"/>
    <w:rsid w:val="00F535F6"/>
    <w:rsid w:val="00F62A54"/>
    <w:rsid w:val="00F631FE"/>
    <w:rsid w:val="00F63ADF"/>
    <w:rsid w:val="00F63F48"/>
    <w:rsid w:val="00F66C31"/>
    <w:rsid w:val="00F7562C"/>
    <w:rsid w:val="00F8199F"/>
    <w:rsid w:val="00F84694"/>
    <w:rsid w:val="00F84C63"/>
    <w:rsid w:val="00F858EA"/>
    <w:rsid w:val="00F85B4C"/>
    <w:rsid w:val="00F86191"/>
    <w:rsid w:val="00F86C11"/>
    <w:rsid w:val="00F87E5E"/>
    <w:rsid w:val="00F924C2"/>
    <w:rsid w:val="00F97830"/>
    <w:rsid w:val="00FA1C7B"/>
    <w:rsid w:val="00FA4C55"/>
    <w:rsid w:val="00FA7AF2"/>
    <w:rsid w:val="00FB21A6"/>
    <w:rsid w:val="00FB39BD"/>
    <w:rsid w:val="00FB6655"/>
    <w:rsid w:val="00FC10F3"/>
    <w:rsid w:val="00FC2F23"/>
    <w:rsid w:val="00FC335C"/>
    <w:rsid w:val="00FC4A1B"/>
    <w:rsid w:val="00FC525F"/>
    <w:rsid w:val="00FC743A"/>
    <w:rsid w:val="00FD13A2"/>
    <w:rsid w:val="00FD1BAA"/>
    <w:rsid w:val="00FD37D5"/>
    <w:rsid w:val="00FE20D6"/>
    <w:rsid w:val="00FE2B0E"/>
    <w:rsid w:val="00FE7A81"/>
    <w:rsid w:val="00FF004A"/>
    <w:rsid w:val="00FF1C23"/>
    <w:rsid w:val="01B5AEC3"/>
    <w:rsid w:val="03C7E1B2"/>
    <w:rsid w:val="041CBC10"/>
    <w:rsid w:val="0508917D"/>
    <w:rsid w:val="06891FE6"/>
    <w:rsid w:val="078FF784"/>
    <w:rsid w:val="0AD3043B"/>
    <w:rsid w:val="0AE33BF2"/>
    <w:rsid w:val="0B5FC9D0"/>
    <w:rsid w:val="0BC91261"/>
    <w:rsid w:val="0CBEA08C"/>
    <w:rsid w:val="0E0AA4FD"/>
    <w:rsid w:val="1445A245"/>
    <w:rsid w:val="1521448D"/>
    <w:rsid w:val="1760B5E9"/>
    <w:rsid w:val="17A8969D"/>
    <w:rsid w:val="17B7FB08"/>
    <w:rsid w:val="18D694BA"/>
    <w:rsid w:val="1915AEA7"/>
    <w:rsid w:val="1B9D5475"/>
    <w:rsid w:val="1EA66087"/>
    <w:rsid w:val="2120C08C"/>
    <w:rsid w:val="214BBB62"/>
    <w:rsid w:val="22B3C14D"/>
    <w:rsid w:val="22E78BC3"/>
    <w:rsid w:val="272A187A"/>
    <w:rsid w:val="28438D37"/>
    <w:rsid w:val="295F56FC"/>
    <w:rsid w:val="2AFE9C6D"/>
    <w:rsid w:val="2FAA53AA"/>
    <w:rsid w:val="314C17A5"/>
    <w:rsid w:val="31E4EDAE"/>
    <w:rsid w:val="35741A84"/>
    <w:rsid w:val="36DD7FEB"/>
    <w:rsid w:val="376859C5"/>
    <w:rsid w:val="381F76D4"/>
    <w:rsid w:val="3A5C2754"/>
    <w:rsid w:val="44106E51"/>
    <w:rsid w:val="4E2F83A0"/>
    <w:rsid w:val="4FD484CF"/>
    <w:rsid w:val="50B7296E"/>
    <w:rsid w:val="55D2EF40"/>
    <w:rsid w:val="57F90867"/>
    <w:rsid w:val="60B654A6"/>
    <w:rsid w:val="666F20E0"/>
    <w:rsid w:val="674CC673"/>
    <w:rsid w:val="6B41844B"/>
    <w:rsid w:val="6D03C2D2"/>
    <w:rsid w:val="6F040A83"/>
    <w:rsid w:val="70243523"/>
    <w:rsid w:val="70773E0D"/>
    <w:rsid w:val="707DCE8E"/>
    <w:rsid w:val="7140615E"/>
    <w:rsid w:val="71ECD035"/>
    <w:rsid w:val="73AE40DB"/>
    <w:rsid w:val="73FAB376"/>
    <w:rsid w:val="741130BC"/>
    <w:rsid w:val="750B960F"/>
    <w:rsid w:val="76E67F91"/>
    <w:rsid w:val="78EDD385"/>
    <w:rsid w:val="79BF107B"/>
    <w:rsid w:val="7BB728C0"/>
    <w:rsid w:val="7DF90DE2"/>
    <w:rsid w:val="7F627349"/>
    <w:rsid w:val="7F63F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F29019"/>
  <w15:docId w15:val="{03766724-B212-4E4F-94BA-48609099F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67958"/>
    <w:rPr>
      <w:rFonts w:ascii="Arial" w:hAnsi="Arial"/>
      <w:sz w:val="22"/>
      <w:lang w:val="en-US" w:eastAsia="en-US"/>
    </w:rPr>
  </w:style>
  <w:style w:type="paragraph" w:styleId="Heading1">
    <w:name w:val="heading 1"/>
    <w:basedOn w:val="Normal"/>
    <w:next w:val="Normal"/>
    <w:link w:val="Heading1Char"/>
    <w:autoRedefine/>
    <w:qFormat/>
    <w:rsid w:val="00B43780"/>
    <w:pPr>
      <w:keepNext/>
      <w:spacing w:before="240" w:after="120"/>
      <w:jc w:val="center"/>
      <w:outlineLvl w:val="0"/>
    </w:pPr>
    <w:rPr>
      <w:b/>
      <w:caps/>
      <w:sz w:val="32"/>
      <w:szCs w:val="24"/>
      <w:lang w:val="en-CA"/>
    </w:rPr>
  </w:style>
  <w:style w:type="paragraph" w:styleId="Heading2">
    <w:name w:val="heading 2"/>
    <w:basedOn w:val="Normal"/>
    <w:next w:val="Normal"/>
    <w:link w:val="Heading2Char"/>
    <w:autoRedefine/>
    <w:qFormat/>
    <w:rsid w:val="0005512C"/>
    <w:pPr>
      <w:keepNext/>
      <w:spacing w:before="240" w:after="120"/>
      <w:jc w:val="center"/>
      <w:outlineLvl w:val="1"/>
    </w:pPr>
    <w:rPr>
      <w:rFonts w:eastAsiaTheme="minorHAnsi"/>
      <w:b/>
      <w:bCs/>
      <w:caps/>
      <w:sz w:val="28"/>
      <w:lang w:val="en-CA"/>
    </w:rPr>
  </w:style>
  <w:style w:type="paragraph" w:styleId="Heading3">
    <w:name w:val="heading 3"/>
    <w:basedOn w:val="Normal"/>
    <w:next w:val="Normal"/>
    <w:link w:val="Heading3Char"/>
    <w:autoRedefine/>
    <w:qFormat/>
    <w:rsid w:val="0075345D"/>
    <w:pPr>
      <w:keepNext/>
      <w:spacing w:before="240" w:after="120"/>
      <w:contextualSpacing/>
      <w:outlineLvl w:val="2"/>
    </w:pPr>
    <w:rPr>
      <w:rFonts w:eastAsiaTheme="minorHAnsi" w:cs="Arial"/>
      <w:b/>
      <w:bCs/>
      <w:sz w:val="24"/>
      <w:szCs w:val="24"/>
      <w:lang w:val="en-CA"/>
    </w:rPr>
  </w:style>
  <w:style w:type="paragraph" w:styleId="Heading4">
    <w:name w:val="heading 4"/>
    <w:basedOn w:val="Normal"/>
    <w:next w:val="Normal"/>
    <w:link w:val="Heading4Char"/>
    <w:autoRedefine/>
    <w:qFormat/>
    <w:rsid w:val="00A97EDD"/>
    <w:pPr>
      <w:keepNext/>
      <w:spacing w:before="120" w:after="120"/>
      <w:ind w:left="360"/>
      <w:outlineLvl w:val="3"/>
    </w:pPr>
    <w:rPr>
      <w:rFonts w:eastAsia="Calibri"/>
      <w:b/>
      <w:bCs/>
      <w:szCs w:val="28"/>
      <w:lang w:val="en-CA"/>
    </w:rPr>
  </w:style>
  <w:style w:type="paragraph" w:styleId="Heading5">
    <w:name w:val="heading 5"/>
    <w:basedOn w:val="Normal"/>
    <w:next w:val="Normal"/>
    <w:link w:val="Heading5Char"/>
    <w:qFormat/>
    <w:rsid w:val="00B40F63"/>
    <w:pPr>
      <w:keepNext/>
      <w:spacing w:before="120" w:after="120"/>
      <w:ind w:left="562"/>
      <w:outlineLvl w:val="4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rsid w:val="00100DFC"/>
    <w:rPr>
      <w:rFonts w:ascii="Arial" w:hAnsi="Arial"/>
      <w:sz w:val="20"/>
    </w:rPr>
  </w:style>
  <w:style w:type="character" w:styleId="Hyperlink">
    <w:name w:val="Hyperlink"/>
    <w:uiPriority w:val="99"/>
    <w:qFormat/>
    <w:rsid w:val="0073614B"/>
    <w:rPr>
      <w:rFonts w:ascii="Arial" w:hAnsi="Arial"/>
      <w:color w:val="0000FF"/>
      <w:sz w:val="22"/>
      <w:u w:val="single"/>
    </w:rPr>
  </w:style>
  <w:style w:type="character" w:styleId="FollowedHyperlink">
    <w:name w:val="FollowedHyperlink"/>
    <w:rsid w:val="00BE7E92"/>
    <w:rPr>
      <w:rFonts w:ascii="Arial" w:hAnsi="Arial"/>
      <w:color w:val="800080"/>
      <w:sz w:val="22"/>
      <w:u w:val="single"/>
    </w:rPr>
  </w:style>
  <w:style w:type="character" w:customStyle="1" w:styleId="Heading2Char">
    <w:name w:val="Heading 2 Char"/>
    <w:basedOn w:val="DefaultParagraphFont"/>
    <w:link w:val="Heading2"/>
    <w:rsid w:val="0005512C"/>
    <w:rPr>
      <w:rFonts w:ascii="Arial" w:eastAsiaTheme="minorHAnsi" w:hAnsi="Arial"/>
      <w:b/>
      <w:bCs/>
      <w:caps/>
      <w:sz w:val="28"/>
      <w:lang w:eastAsia="en-US"/>
    </w:rPr>
  </w:style>
  <w:style w:type="paragraph" w:styleId="BalloonText">
    <w:name w:val="Balloon Text"/>
    <w:basedOn w:val="Normal"/>
    <w:semiHidden/>
    <w:rsid w:val="00223DF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E922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Normal"/>
    <w:semiHidden/>
    <w:rsid w:val="00EA5E16"/>
    <w:rPr>
      <w:b/>
      <w:bCs/>
      <w:sz w:val="20"/>
    </w:rPr>
  </w:style>
  <w:style w:type="paragraph" w:customStyle="1" w:styleId="Context-Heading">
    <w:name w:val="Context-Heading"/>
    <w:basedOn w:val="Normal"/>
    <w:semiHidden/>
    <w:qFormat/>
    <w:rsid w:val="007A2AF6"/>
    <w:pPr>
      <w:spacing w:before="120" w:after="60"/>
    </w:pPr>
    <w:rPr>
      <w:b/>
      <w:sz w:val="24"/>
      <w:szCs w:val="24"/>
    </w:rPr>
  </w:style>
  <w:style w:type="paragraph" w:customStyle="1" w:styleId="Context-text">
    <w:name w:val="Context-text"/>
    <w:basedOn w:val="Normal"/>
    <w:semiHidden/>
    <w:qFormat/>
    <w:rsid w:val="00E404BB"/>
    <w:pPr>
      <w:spacing w:before="60" w:after="60"/>
    </w:pPr>
    <w:rPr>
      <w:i/>
      <w:iCs/>
      <w:sz w:val="20"/>
    </w:rPr>
  </w:style>
  <w:style w:type="paragraph" w:styleId="BodyText">
    <w:name w:val="Body Text"/>
    <w:basedOn w:val="Normal"/>
    <w:link w:val="BodyTextChar"/>
    <w:qFormat/>
    <w:rsid w:val="002B44C3"/>
    <w:pPr>
      <w:spacing w:before="120" w:after="120"/>
    </w:pPr>
  </w:style>
  <w:style w:type="paragraph" w:customStyle="1" w:styleId="citation">
    <w:name w:val="citation"/>
    <w:basedOn w:val="Normal"/>
    <w:qFormat/>
    <w:rsid w:val="0092747E"/>
    <w:pPr>
      <w:keepLines/>
      <w:spacing w:before="120" w:after="120"/>
      <w:ind w:left="360" w:hanging="360"/>
    </w:pPr>
    <w:rPr>
      <w:szCs w:val="22"/>
      <w:lang w:val="en-CA"/>
    </w:rPr>
  </w:style>
  <w:style w:type="paragraph" w:customStyle="1" w:styleId="CoverPageHeaderCSAS">
    <w:name w:val="Cover Page: Header (CSAS)"/>
    <w:basedOn w:val="BodyText"/>
    <w:link w:val="CoverPageHeaderCSASChar"/>
    <w:rsid w:val="00B63BD3"/>
    <w:pPr>
      <w:tabs>
        <w:tab w:val="right" w:pos="9356"/>
      </w:tabs>
      <w:spacing w:after="0"/>
    </w:pPr>
    <w:rPr>
      <w:b/>
    </w:rPr>
  </w:style>
  <w:style w:type="paragraph" w:styleId="ListBullet">
    <w:name w:val="List Bullet"/>
    <w:basedOn w:val="Normal"/>
    <w:qFormat/>
    <w:rsid w:val="002B44C3"/>
    <w:pPr>
      <w:numPr>
        <w:numId w:val="1"/>
      </w:numPr>
      <w:spacing w:after="120"/>
    </w:pPr>
  </w:style>
  <w:style w:type="paragraph" w:customStyle="1" w:styleId="Context-Hyperlink">
    <w:name w:val="Context-Hyperlink"/>
    <w:basedOn w:val="Normal"/>
    <w:link w:val="Context-HyperlinkChar"/>
    <w:semiHidden/>
    <w:rsid w:val="00AE6D2E"/>
    <w:rPr>
      <w:i/>
      <w:color w:val="0000FF"/>
      <w:sz w:val="20"/>
      <w:u w:val="single"/>
      <w:lang w:val="en-CA"/>
    </w:rPr>
  </w:style>
  <w:style w:type="character" w:customStyle="1" w:styleId="Context-HyperlinkChar">
    <w:name w:val="Context-Hyperlink Char"/>
    <w:basedOn w:val="DefaultParagraphFont"/>
    <w:link w:val="Context-Hyperlink"/>
    <w:semiHidden/>
    <w:rsid w:val="00067958"/>
    <w:rPr>
      <w:rFonts w:ascii="Arial" w:hAnsi="Arial"/>
      <w:i/>
      <w:color w:val="0000FF"/>
      <w:u w:val="single"/>
      <w:lang w:eastAsia="en-US"/>
    </w:rPr>
  </w:style>
  <w:style w:type="paragraph" w:customStyle="1" w:styleId="BodyTextItalic">
    <w:name w:val="Body Text + Italic"/>
    <w:basedOn w:val="BodyText"/>
    <w:rsid w:val="008108BB"/>
    <w:rPr>
      <w:i/>
      <w:lang w:val="fr-CA"/>
    </w:rPr>
  </w:style>
  <w:style w:type="character" w:customStyle="1" w:styleId="CoverPageHeaderCSASChar">
    <w:name w:val="Cover Page: Header (CSAS) Char"/>
    <w:basedOn w:val="BodyTextChar"/>
    <w:link w:val="CoverPageHeaderCSAS"/>
    <w:rsid w:val="00B63BD3"/>
    <w:rPr>
      <w:rFonts w:ascii="Arial" w:hAnsi="Arial"/>
      <w:b/>
      <w:sz w:val="22"/>
      <w:lang w:val="en-US" w:eastAsia="en-US"/>
    </w:rPr>
  </w:style>
  <w:style w:type="paragraph" w:customStyle="1" w:styleId="PageHeaderRegionsNameofthereport">
    <w:name w:val="Page Header: Region(s) + Name of the report"/>
    <w:basedOn w:val="BodyText"/>
    <w:link w:val="PageHeaderRegionsNameofthereportChar"/>
    <w:rsid w:val="00B63BD3"/>
    <w:pPr>
      <w:spacing w:after="0"/>
    </w:pPr>
    <w:rPr>
      <w:b/>
      <w:lang w:val="en-CA"/>
    </w:rPr>
  </w:style>
  <w:style w:type="character" w:customStyle="1" w:styleId="PageHeaderRegionsNameofthereportChar">
    <w:name w:val="Page Header: Region(s) + Name of the report Char"/>
    <w:basedOn w:val="BodyTextChar"/>
    <w:link w:val="PageHeaderRegionsNameofthereport"/>
    <w:rsid w:val="00B63BD3"/>
    <w:rPr>
      <w:rFonts w:ascii="Arial" w:hAnsi="Arial"/>
      <w:b/>
      <w:sz w:val="22"/>
      <w:lang w:val="en-US" w:eastAsia="en-US"/>
    </w:rPr>
  </w:style>
  <w:style w:type="character" w:customStyle="1" w:styleId="BodyTextChar">
    <w:name w:val="Body Text Char"/>
    <w:basedOn w:val="DefaultParagraphFont"/>
    <w:link w:val="BodyText"/>
    <w:rsid w:val="002B44C3"/>
    <w:rPr>
      <w:rFonts w:ascii="Arial" w:hAnsi="Arial"/>
      <w:sz w:val="22"/>
      <w:lang w:val="en-US" w:eastAsia="en-US"/>
    </w:rPr>
  </w:style>
  <w:style w:type="paragraph" w:customStyle="1" w:styleId="CoverPageHeaderregions">
    <w:name w:val="Cover Page: Header (region(s)"/>
    <w:aliases w:val="series,number)"/>
    <w:basedOn w:val="Normal"/>
    <w:rsid w:val="00B63BD3"/>
    <w:pPr>
      <w:pBdr>
        <w:bottom w:val="single" w:sz="4" w:space="1" w:color="auto"/>
      </w:pBdr>
      <w:tabs>
        <w:tab w:val="right" w:pos="9356"/>
      </w:tabs>
    </w:pPr>
    <w:rPr>
      <w:b/>
    </w:rPr>
  </w:style>
  <w:style w:type="paragraph" w:styleId="FootnoteText">
    <w:name w:val="footnote text"/>
    <w:basedOn w:val="Normal"/>
    <w:link w:val="FootnoteTextChar"/>
    <w:uiPriority w:val="99"/>
    <w:unhideWhenUsed/>
    <w:rsid w:val="003437C8"/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3437C8"/>
    <w:rPr>
      <w:rFonts w:ascii="Arial" w:hAnsi="Arial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3437C8"/>
    <w:rPr>
      <w:vertAlign w:val="superscript"/>
    </w:rPr>
  </w:style>
  <w:style w:type="paragraph" w:customStyle="1" w:styleId="BodyTextCentered">
    <w:name w:val="Body Text + Centered"/>
    <w:basedOn w:val="BodyText"/>
    <w:rsid w:val="00196A8C"/>
    <w:pPr>
      <w:jc w:val="center"/>
    </w:pPr>
  </w:style>
  <w:style w:type="character" w:customStyle="1" w:styleId="Heading1Char">
    <w:name w:val="Heading 1 Char"/>
    <w:basedOn w:val="DefaultParagraphFont"/>
    <w:link w:val="Heading1"/>
    <w:rsid w:val="00B43780"/>
    <w:rPr>
      <w:rFonts w:ascii="Arial" w:hAnsi="Arial"/>
      <w:b/>
      <w:caps/>
      <w:sz w:val="32"/>
      <w:szCs w:val="24"/>
      <w:lang w:eastAsia="en-US"/>
    </w:rPr>
  </w:style>
  <w:style w:type="character" w:customStyle="1" w:styleId="Heading3Char">
    <w:name w:val="Heading 3 Char"/>
    <w:basedOn w:val="DefaultParagraphFont"/>
    <w:link w:val="Heading3"/>
    <w:rsid w:val="0075345D"/>
    <w:rPr>
      <w:rFonts w:ascii="Arial" w:eastAsiaTheme="minorHAnsi" w:hAnsi="Arial" w:cs="Arial"/>
      <w:b/>
      <w:bCs/>
      <w:sz w:val="24"/>
      <w:szCs w:val="24"/>
      <w:lang w:eastAsia="en-US"/>
    </w:rPr>
  </w:style>
  <w:style w:type="character" w:customStyle="1" w:styleId="Heading4Char">
    <w:name w:val="Heading 4 Char"/>
    <w:basedOn w:val="DefaultParagraphFont"/>
    <w:link w:val="Heading4"/>
    <w:rsid w:val="00A97EDD"/>
    <w:rPr>
      <w:rFonts w:ascii="Arial" w:eastAsia="Calibri" w:hAnsi="Arial"/>
      <w:b/>
      <w:bCs/>
      <w:sz w:val="22"/>
      <w:szCs w:val="28"/>
      <w:lang w:eastAsia="en-US"/>
    </w:rPr>
  </w:style>
  <w:style w:type="character" w:customStyle="1" w:styleId="Heading5Char">
    <w:name w:val="Heading 5 Char"/>
    <w:basedOn w:val="DefaultParagraphFont"/>
    <w:link w:val="Heading5"/>
    <w:rsid w:val="00B40F63"/>
    <w:rPr>
      <w:rFonts w:ascii="Arial" w:hAnsi="Arial"/>
      <w:i/>
      <w:sz w:val="22"/>
      <w:lang w:val="en-US" w:eastAsia="en-US"/>
    </w:rPr>
  </w:style>
  <w:style w:type="paragraph" w:customStyle="1" w:styleId="BodyTextBold">
    <w:name w:val="Body Text + Bold"/>
    <w:basedOn w:val="BodyText"/>
    <w:rsid w:val="002B44C3"/>
    <w:rPr>
      <w:b/>
    </w:rPr>
  </w:style>
  <w:style w:type="paragraph" w:styleId="ListBullet2">
    <w:name w:val="List Bullet 2"/>
    <w:basedOn w:val="Normal"/>
    <w:unhideWhenUsed/>
    <w:rsid w:val="00CA28AD"/>
    <w:pPr>
      <w:numPr>
        <w:numId w:val="2"/>
      </w:numPr>
      <w:spacing w:after="120"/>
      <w:ind w:left="720"/>
      <w:contextualSpacing/>
    </w:pPr>
  </w:style>
  <w:style w:type="paragraph" w:customStyle="1" w:styleId="Caption-Table">
    <w:name w:val="Caption - Table"/>
    <w:basedOn w:val="Normal"/>
    <w:qFormat/>
    <w:rsid w:val="00CA28AD"/>
    <w:pPr>
      <w:keepNext/>
      <w:keepLines/>
      <w:spacing w:before="240" w:after="120"/>
    </w:pPr>
    <w:rPr>
      <w:i/>
      <w:sz w:val="20"/>
      <w:lang w:val="en-CA"/>
    </w:rPr>
  </w:style>
  <w:style w:type="paragraph" w:customStyle="1" w:styleId="Caption-Figure">
    <w:name w:val="Caption - Figure"/>
    <w:basedOn w:val="Normal"/>
    <w:qFormat/>
    <w:rsid w:val="00CA28AD"/>
    <w:pPr>
      <w:keepLines/>
      <w:spacing w:before="120" w:after="240"/>
    </w:pPr>
    <w:rPr>
      <w:i/>
      <w:sz w:val="20"/>
    </w:rPr>
  </w:style>
  <w:style w:type="paragraph" w:styleId="ListNumber">
    <w:name w:val="List Number"/>
    <w:basedOn w:val="Normal"/>
    <w:unhideWhenUsed/>
    <w:rsid w:val="002B44C3"/>
    <w:pPr>
      <w:numPr>
        <w:numId w:val="3"/>
      </w:numPr>
      <w:spacing w:after="120"/>
    </w:pPr>
  </w:style>
  <w:style w:type="paragraph" w:styleId="ListNumber2">
    <w:name w:val="List Number 2"/>
    <w:basedOn w:val="Normal"/>
    <w:unhideWhenUsed/>
    <w:rsid w:val="00CA28AD"/>
    <w:pPr>
      <w:numPr>
        <w:numId w:val="4"/>
      </w:numPr>
      <w:spacing w:after="120"/>
      <w:ind w:left="720"/>
    </w:pPr>
  </w:style>
  <w:style w:type="paragraph" w:customStyle="1" w:styleId="Blockquote">
    <w:name w:val="Blockquote"/>
    <w:basedOn w:val="Normal"/>
    <w:rsid w:val="002B44C3"/>
    <w:pPr>
      <w:spacing w:before="120" w:after="120"/>
      <w:ind w:left="720"/>
    </w:pPr>
  </w:style>
  <w:style w:type="paragraph" w:customStyle="1" w:styleId="BodyTextBoldItallics">
    <w:name w:val="Body Text + Bold + Itallics"/>
    <w:basedOn w:val="BodyText"/>
    <w:rsid w:val="002B44C3"/>
    <w:rPr>
      <w:b/>
      <w:i/>
    </w:rPr>
  </w:style>
  <w:style w:type="paragraph" w:customStyle="1" w:styleId="citation-translated">
    <w:name w:val="citation - translated"/>
    <w:basedOn w:val="citation"/>
    <w:qFormat/>
    <w:rsid w:val="002B44C3"/>
    <w:rPr>
      <w:i/>
    </w:rPr>
  </w:style>
  <w:style w:type="paragraph" w:styleId="Header">
    <w:name w:val="header"/>
    <w:basedOn w:val="Normal"/>
    <w:link w:val="HeaderChar"/>
    <w:uiPriority w:val="99"/>
    <w:unhideWhenUsed/>
    <w:rsid w:val="002D25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2531"/>
    <w:rPr>
      <w:rFonts w:ascii="Arial" w:hAnsi="Arial"/>
      <w:sz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2D25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D2531"/>
    <w:rPr>
      <w:rFonts w:ascii="Arial" w:hAnsi="Arial"/>
      <w:sz w:val="22"/>
      <w:lang w:val="en-US" w:eastAsia="en-US"/>
    </w:rPr>
  </w:style>
  <w:style w:type="character" w:customStyle="1" w:styleId="StyleStyleHelvetica10ptBody">
    <w:name w:val="Style Style Helvetica 10 pt + +Body"/>
    <w:rsid w:val="00FB39BD"/>
    <w:rPr>
      <w:rFonts w:ascii="Calibri" w:hAnsi="Calibri"/>
      <w:sz w:val="22"/>
    </w:rPr>
  </w:style>
  <w:style w:type="paragraph" w:customStyle="1" w:styleId="Style1">
    <w:name w:val="Style1"/>
    <w:basedOn w:val="BodyText"/>
    <w:link w:val="Style1Char"/>
    <w:qFormat/>
    <w:rsid w:val="00262FE7"/>
    <w:rPr>
      <w:b/>
    </w:rPr>
  </w:style>
  <w:style w:type="character" w:customStyle="1" w:styleId="Style1Char">
    <w:name w:val="Style1 Char"/>
    <w:basedOn w:val="DefaultParagraphFont"/>
    <w:link w:val="Style1"/>
    <w:rsid w:val="00262FE7"/>
    <w:rPr>
      <w:rFonts w:ascii="Arial" w:hAnsi="Arial"/>
      <w:b/>
      <w:sz w:val="22"/>
      <w:lang w:val="en-US" w:eastAsia="en-US"/>
    </w:rPr>
  </w:style>
  <w:style w:type="paragraph" w:styleId="ListParagraph">
    <w:name w:val="List Paragraph"/>
    <w:aliases w:val="List - Suggested Message"/>
    <w:basedOn w:val="Normal"/>
    <w:uiPriority w:val="34"/>
    <w:qFormat/>
    <w:rsid w:val="0054529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452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45297"/>
    <w:pPr>
      <w:spacing w:after="160"/>
    </w:pPr>
    <w:rPr>
      <w:rFonts w:asciiTheme="minorHAnsi" w:eastAsiaTheme="minorHAnsi" w:hAnsiTheme="minorHAnsi" w:cstheme="minorBidi"/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45297"/>
    <w:rPr>
      <w:rFonts w:asciiTheme="minorHAnsi" w:eastAsiaTheme="minorHAnsi" w:hAnsiTheme="minorHAnsi" w:cstheme="minorBidi"/>
      <w:lang w:val="en-US" w:eastAsia="en-US"/>
    </w:rPr>
  </w:style>
  <w:style w:type="paragraph" w:customStyle="1" w:styleId="Default">
    <w:name w:val="Default"/>
    <w:rsid w:val="005518CF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  <w:lang w:val="en-US" w:eastAsia="en-US"/>
    </w:rPr>
  </w:style>
  <w:style w:type="character" w:customStyle="1" w:styleId="ui-provider">
    <w:name w:val="ui-provider"/>
    <w:basedOn w:val="DefaultParagraphFont"/>
    <w:rsid w:val="00940ADC"/>
  </w:style>
  <w:style w:type="paragraph" w:styleId="Caption">
    <w:name w:val="caption"/>
    <w:basedOn w:val="Normal"/>
    <w:next w:val="Normal"/>
    <w:uiPriority w:val="35"/>
    <w:unhideWhenUsed/>
    <w:qFormat/>
    <w:rsid w:val="00940ADC"/>
    <w:pPr>
      <w:spacing w:after="200"/>
    </w:pPr>
    <w:rPr>
      <w:i/>
      <w:iCs/>
      <w:color w:val="1F497D" w:themeColor="text2"/>
      <w:sz w:val="18"/>
      <w:szCs w:val="18"/>
    </w:rPr>
  </w:style>
  <w:style w:type="paragraph" w:styleId="Revision">
    <w:name w:val="Revision"/>
    <w:hidden/>
    <w:uiPriority w:val="99"/>
    <w:semiHidden/>
    <w:rsid w:val="00D17DA0"/>
    <w:rPr>
      <w:rFonts w:ascii="Arial" w:hAnsi="Arial"/>
      <w:sz w:val="22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0E76C5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paragraph" w:customStyle="1" w:styleId="Footnote">
    <w:name w:val="Footnote"/>
    <w:basedOn w:val="Normal"/>
    <w:rsid w:val="00B40F63"/>
    <w:pPr>
      <w:spacing w:before="120" w:after="120"/>
      <w:ind w:left="360" w:hanging="360"/>
    </w:pPr>
    <w:rPr>
      <w:sz w:val="20"/>
    </w:rPr>
  </w:style>
  <w:style w:type="character" w:customStyle="1" w:styleId="eop">
    <w:name w:val="eop"/>
    <w:basedOn w:val="DefaultParagraphFont"/>
    <w:rsid w:val="00E23CDC"/>
  </w:style>
  <w:style w:type="paragraph" w:styleId="NormalWeb">
    <w:name w:val="Normal (Web)"/>
    <w:basedOn w:val="Normal"/>
    <w:uiPriority w:val="99"/>
    <w:unhideWhenUsed/>
    <w:rsid w:val="009816CC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fontstyle01">
    <w:name w:val="fontstyle01"/>
    <w:basedOn w:val="DefaultParagraphFont"/>
    <w:rsid w:val="0011003A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7B4E"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7B4E"/>
    <w:rPr>
      <w:rFonts w:ascii="Consolas" w:hAnsi="Consolas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66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1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20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3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8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07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4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01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06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1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83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32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03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14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8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7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91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62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16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26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3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74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92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37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25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60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44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07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35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11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2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67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86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9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53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63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9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85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24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1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13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10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8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17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15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64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85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30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5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43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40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70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35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2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5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58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3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16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8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19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8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36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1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05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27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11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61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2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66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5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71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28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8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62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8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88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7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RondeauI\Desktop\Templates\2014\SAR-AS2014_nnn-e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DF44B668732444B6E05E5F13B8C833" ma:contentTypeVersion="19" ma:contentTypeDescription="Create a new document." ma:contentTypeScope="" ma:versionID="6e8538a5e30f0b732481ef99c82b05d1">
  <xsd:schema xmlns:xsd="http://www.w3.org/2001/XMLSchema" xmlns:xs="http://www.w3.org/2001/XMLSchema" xmlns:p="http://schemas.microsoft.com/office/2006/metadata/properties" xmlns:ns1="http://schemas.microsoft.com/sharepoint/v3" xmlns:ns2="92d68da2-9c2d-44ac-ae06-3f4a753b389d" xmlns:ns3="af38042d-bccf-41a5-8261-f25f76403ccf" targetNamespace="http://schemas.microsoft.com/office/2006/metadata/properties" ma:root="true" ma:fieldsID="bc0a9d16ddec91f783b45c9fc02e71b2" ns1:_="" ns2:_="" ns3:_="">
    <xsd:import namespace="http://schemas.microsoft.com/sharepoint/v3"/>
    <xsd:import namespace="92d68da2-9c2d-44ac-ae06-3f4a753b389d"/>
    <xsd:import namespace="af38042d-bccf-41a5-8261-f25f76403c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Status" minOccurs="0"/>
                <xsd:element ref="ns2:DocumentType" minOccurs="0"/>
                <xsd:element ref="ns2:Region" minOccurs="0"/>
                <xsd:element ref="ns2:test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d68da2-9c2d-44ac-ae06-3f4a753b38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Status" ma:index="14" nillable="true" ma:displayName="Status" ma:format="Dropdown" ma:internalName="Status">
      <xsd:simpleType>
        <xsd:restriction base="dms:Choice">
          <xsd:enumeration value="In Review"/>
          <xsd:enumeration value="Published"/>
          <xsd:enumeration value="On Hold"/>
          <xsd:enumeration value="Ongoing"/>
        </xsd:restriction>
      </xsd:simpleType>
    </xsd:element>
    <xsd:element name="DocumentType" ma:index="15" nillable="true" ma:displayName="Document Type" ma:format="Dropdown" ma:internalName="DocumentType">
      <xsd:simpleType>
        <xsd:union memberTypes="dms:Text">
          <xsd:simpleType>
            <xsd:restriction base="dms:Choice">
              <xsd:enumeration value="SAR"/>
              <xsd:enumeration value="RES"/>
            </xsd:restriction>
          </xsd:simpleType>
        </xsd:union>
      </xsd:simpleType>
    </xsd:element>
    <xsd:element name="Region" ma:index="16" nillable="true" ma:displayName="Region" ma:format="Dropdown" ma:internalName="Region">
      <xsd:simpleType>
        <xsd:union memberTypes="dms:Text">
          <xsd:simpleType>
            <xsd:restriction base="dms:Choice">
              <xsd:enumeration value="PAC"/>
              <xsd:enumeration value="NCR"/>
              <xsd:enumeration value="NL"/>
              <xsd:enumeration value="MAR"/>
              <xsd:enumeration value="GLF"/>
            </xsd:restriction>
          </xsd:simpleType>
        </xsd:union>
      </xsd:simpleType>
    </xsd:element>
    <xsd:element name="test" ma:index="17" nillable="true" ma:displayName="test" ma:description="test 1" ma:format="Dropdown" ma:internalName="test">
      <xsd:simpleType>
        <xsd:restriction base="dms:Text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cca27c4-1c34-4d50-97f2-be840b0de0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38042d-bccf-41a5-8261-f25f76403cc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62d768a-e6ba-4d05-8fe4-a6d43664e0e0}" ma:internalName="TaxCatchAll" ma:showField="CatchAllData" ma:web="af38042d-bccf-41a5-8261-f25f76403c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f38042d-bccf-41a5-8261-f25f76403ccf" xsi:nil="true"/>
    <lcf76f155ced4ddcb4097134ff3c332f xmlns="92d68da2-9c2d-44ac-ae06-3f4a753b389d">
      <Terms xmlns="http://schemas.microsoft.com/office/infopath/2007/PartnerControls"/>
    </lcf76f155ced4ddcb4097134ff3c332f>
    <Status xmlns="92d68da2-9c2d-44ac-ae06-3f4a753b389d" xsi:nil="true"/>
    <test xmlns="92d68da2-9c2d-44ac-ae06-3f4a753b389d" xsi:nil="true"/>
    <DocumentType xmlns="92d68da2-9c2d-44ac-ae06-3f4a753b389d" xsi:nil="true"/>
    <Region xmlns="92d68da2-9c2d-44ac-ae06-3f4a753b389d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825CA819-B26D-491B-AEFE-6A7EB8B5B1E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2F8E244-3F08-44CF-B30E-FFD2C54F0A0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62474D4-A7B1-4597-A016-BA901BC49B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92d68da2-9c2d-44ac-ae06-3f4a753b389d"/>
    <ds:schemaRef ds:uri="af38042d-bccf-41a5-8261-f25f76403c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987DD7B-5984-4267-BB64-66CDFFD84BB8}">
  <ds:schemaRefs>
    <ds:schemaRef ds:uri="http://schemas.microsoft.com/office/2006/metadata/properties"/>
    <ds:schemaRef ds:uri="http://schemas.microsoft.com/office/infopath/2007/PartnerControls"/>
    <ds:schemaRef ds:uri="af38042d-bccf-41a5-8261-f25f76403ccf"/>
    <ds:schemaRef ds:uri="92d68da2-9c2d-44ac-ae06-3f4a753b389d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SAR-AS2014_nnn-eng.dotx</Template>
  <TotalTime>32</TotalTime>
  <Pages>1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SAR-AS TEMPLATE</vt:lpstr>
    </vt:vector>
  </TitlesOfParts>
  <Company>DFO</Company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SAR-AS TEMPLATE</dc:title>
  <dc:subject/>
  <dc:creator>Marentette, Julie (she, her / elle, la) (DFO/MPO)</dc:creator>
  <cp:keywords>Fisheries and Oceans Canada;Canadian Science Advisory Secretariat;Science Advisory Report</cp:keywords>
  <cp:lastModifiedBy>Carr, Kevin (DFO/MPO)</cp:lastModifiedBy>
  <cp:revision>5</cp:revision>
  <cp:lastPrinted>2025-05-14T07:48:00Z</cp:lastPrinted>
  <dcterms:created xsi:type="dcterms:W3CDTF">2026-03-02T17:12:00Z</dcterms:created>
  <dcterms:modified xsi:type="dcterms:W3CDTF">2026-03-02T17:46:00Z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0x010100EDDF44B668732444B6E05E5F13B8C833</vt:lpwstr>
  </property>
  <property fmtid="{D5CDD505-2E9C-101B-9397-08002B2CF9AE}" pid="4" name="MediaServiceImageTags">
    <vt:lpwstr/>
  </property>
  <property fmtid="{D5CDD505-2E9C-101B-9397-08002B2CF9AE}" pid="5" name="Mendeley Document_1">
    <vt:lpwstr>True</vt:lpwstr>
  </property>
  <property fmtid="{D5CDD505-2E9C-101B-9397-08002B2CF9AE}" pid="6" name="Mendeley Unique User Id_1">
    <vt:lpwstr>9544fc4e-298b-3d75-8292-6abcf5f3e222</vt:lpwstr>
  </property>
  <property fmtid="{D5CDD505-2E9C-101B-9397-08002B2CF9AE}" pid="7" name="Mendeley Citation Style_1">
    <vt:lpwstr>http://www.zotero.org/styles/canadian-journal-of-fisheries-and-aquatic-sciences</vt:lpwstr>
  </property>
  <property fmtid="{D5CDD505-2E9C-101B-9397-08002B2CF9AE}" pid="8" name="Mendeley Recent Style Id 0_1">
    <vt:lpwstr>http://www.zotero.org/styles/american-medical-association</vt:lpwstr>
  </property>
  <property fmtid="{D5CDD505-2E9C-101B-9397-08002B2CF9AE}" pid="9" name="Mendeley Recent Style Name 0_1">
    <vt:lpwstr>American Medical Association 11th edition</vt:lpwstr>
  </property>
  <property fmtid="{D5CDD505-2E9C-101B-9397-08002B2CF9AE}" pid="10" name="Mendeley Recent Style Id 1_1">
    <vt:lpwstr>http://www.zotero.org/styles/american-political-science-association</vt:lpwstr>
  </property>
  <property fmtid="{D5CDD505-2E9C-101B-9397-08002B2CF9AE}" pid="11" name="Mendeley Recent Style Name 1_1">
    <vt:lpwstr>American Political Science Association</vt:lpwstr>
  </property>
  <property fmtid="{D5CDD505-2E9C-101B-9397-08002B2CF9AE}" pid="12" name="Mendeley Recent Style Id 2_1">
    <vt:lpwstr>http://www.zotero.org/styles/american-sociological-association</vt:lpwstr>
  </property>
  <property fmtid="{D5CDD505-2E9C-101B-9397-08002B2CF9AE}" pid="13" name="Mendeley Recent Style Name 2_1">
    <vt:lpwstr>American Sociological Association 6th edition</vt:lpwstr>
  </property>
  <property fmtid="{D5CDD505-2E9C-101B-9397-08002B2CF9AE}" pid="14" name="Mendeley Recent Style Id 3_1">
    <vt:lpwstr>http://www.zotero.org/styles/canadian-journal-of-fisheries-and-aquatic-sciences</vt:lpwstr>
  </property>
  <property fmtid="{D5CDD505-2E9C-101B-9397-08002B2CF9AE}" pid="15" name="Mendeley Recent Style Name 3_1">
    <vt:lpwstr>CSAS: a (slight) modification of Canadian Journal of Fisheries and Aquatic Sciences</vt:lpwstr>
  </property>
  <property fmtid="{D5CDD505-2E9C-101B-9397-08002B2CF9AE}" pid="16" name="Mendeley Recent Style Id 4_1">
    <vt:lpwstr>http://csl.mendeley.com/styles/506794651/canadian-journal-of-fisheries-and-aquatic-sciences-2</vt:lpwstr>
  </property>
  <property fmtid="{D5CDD505-2E9C-101B-9397-08002B2CF9AE}" pid="17" name="Mendeley Recent Style Name 4_1">
    <vt:lpwstr>CSAS: a (slight) modification of Canadian Journal of Fisheries and Aquatic Sciences</vt:lpwstr>
  </property>
  <property fmtid="{D5CDD505-2E9C-101B-9397-08002B2CF9AE}" pid="18" name="Mendeley Recent Style Id 5_1">
    <vt:lpwstr>http://www.zotero.org/styles/chicago-author-date</vt:lpwstr>
  </property>
  <property fmtid="{D5CDD505-2E9C-101B-9397-08002B2CF9AE}" pid="19" name="Mendeley Recent Style Name 5_1">
    <vt:lpwstr>Chicago Manual of Style 17th edition (author-date)</vt:lpwstr>
  </property>
  <property fmtid="{D5CDD505-2E9C-101B-9397-08002B2CF9AE}" pid="20" name="Mendeley Recent Style Id 6_1">
    <vt:lpwstr>http://www.zotero.org/styles/harvard-cite-them-right</vt:lpwstr>
  </property>
  <property fmtid="{D5CDD505-2E9C-101B-9397-08002B2CF9AE}" pid="21" name="Mendeley Recent Style Name 6_1">
    <vt:lpwstr>Cite Them Right 12th edition - Harvard</vt:lpwstr>
  </property>
  <property fmtid="{D5CDD505-2E9C-101B-9397-08002B2CF9AE}" pid="22" name="Mendeley Recent Style Id 7_1">
    <vt:lpwstr>http://www.zotero.org/styles/ieee</vt:lpwstr>
  </property>
  <property fmtid="{D5CDD505-2E9C-101B-9397-08002B2CF9AE}" pid="23" name="Mendeley Recent Style Name 7_1">
    <vt:lpwstr>IEEE</vt:lpwstr>
  </property>
  <property fmtid="{D5CDD505-2E9C-101B-9397-08002B2CF9AE}" pid="24" name="Mendeley Recent Style Id 8_1">
    <vt:lpwstr>http://www.zotero.org/styles/modern-humanities-research-association</vt:lpwstr>
  </property>
  <property fmtid="{D5CDD505-2E9C-101B-9397-08002B2CF9AE}" pid="25" name="Mendeley Recent Style Name 8_1">
    <vt:lpwstr>Modern Humanities Research Association 3rd edition (note with bibliography)</vt:lpwstr>
  </property>
  <property fmtid="{D5CDD505-2E9C-101B-9397-08002B2CF9AE}" pid="26" name="Mendeley Recent Style Id 9_1">
    <vt:lpwstr>http://www.zotero.org/styles/modern-language-association</vt:lpwstr>
  </property>
  <property fmtid="{D5CDD505-2E9C-101B-9397-08002B2CF9AE}" pid="27" name="Mendeley Recent Style Name 9_1">
    <vt:lpwstr>Modern Language Association 9th edition</vt:lpwstr>
  </property>
  <property fmtid="{D5CDD505-2E9C-101B-9397-08002B2CF9AE}" pid="28" name="GrammarlyDocumentId">
    <vt:lpwstr>3415e9d4-503b-4907-89df-1c52077e37d0</vt:lpwstr>
  </property>
  <property fmtid="{D5CDD505-2E9C-101B-9397-08002B2CF9AE}" pid="29" name="MSIP_Label_965cbc89-303e-4071-afbe-fbe6ca21922b_Enabled">
    <vt:lpwstr>true</vt:lpwstr>
  </property>
  <property fmtid="{D5CDD505-2E9C-101B-9397-08002B2CF9AE}" pid="30" name="MSIP_Label_965cbc89-303e-4071-afbe-fbe6ca21922b_SetDate">
    <vt:lpwstr>2025-07-31T22:16:56Z</vt:lpwstr>
  </property>
  <property fmtid="{D5CDD505-2E9C-101B-9397-08002B2CF9AE}" pid="31" name="MSIP_Label_965cbc89-303e-4071-afbe-fbe6ca21922b_Method">
    <vt:lpwstr>Privileged</vt:lpwstr>
  </property>
  <property fmtid="{D5CDD505-2E9C-101B-9397-08002B2CF9AE}" pid="32" name="MSIP_Label_965cbc89-303e-4071-afbe-fbe6ca21922b_Name">
    <vt:lpwstr>UNCLASSIFIED - NON-CLASSIFIÉ.</vt:lpwstr>
  </property>
  <property fmtid="{D5CDD505-2E9C-101B-9397-08002B2CF9AE}" pid="33" name="MSIP_Label_965cbc89-303e-4071-afbe-fbe6ca21922b_SiteId">
    <vt:lpwstr>1594fdae-a1d9-4405-915d-011467234338</vt:lpwstr>
  </property>
  <property fmtid="{D5CDD505-2E9C-101B-9397-08002B2CF9AE}" pid="34" name="MSIP_Label_965cbc89-303e-4071-afbe-fbe6ca21922b_ActionId">
    <vt:lpwstr>6acb1c51-3ea3-48dd-8ccb-f3f37a255a65</vt:lpwstr>
  </property>
  <property fmtid="{D5CDD505-2E9C-101B-9397-08002B2CF9AE}" pid="35" name="MSIP_Label_965cbc89-303e-4071-afbe-fbe6ca21922b_ContentBits">
    <vt:lpwstr>0</vt:lpwstr>
  </property>
</Properties>
</file>